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14:paraId="672A6659" w14:textId="77777777" w:rsidTr="00FB6855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A37501D" w14:textId="77777777" w:rsidR="00344D25" w:rsidRDefault="00344D25" w:rsidP="00FB6855">
            <w:pPr>
              <w:pStyle w:val="Bezproreda"/>
              <w:snapToGrid w:val="0"/>
              <w:jc w:val="center"/>
              <w:rPr>
                <w:b/>
              </w:rPr>
            </w:pPr>
          </w:p>
        </w:tc>
      </w:tr>
    </w:tbl>
    <w:p w14:paraId="5DAB6C7B" w14:textId="77777777" w:rsidR="007D439B" w:rsidRPr="000833BA" w:rsidRDefault="007D439B"/>
    <w:p w14:paraId="02EB378F" w14:textId="77777777" w:rsidR="0081030B" w:rsidRDefault="0081030B" w:rsidP="00A00453"/>
    <w:p w14:paraId="79F29F3D" w14:textId="77777777" w:rsidR="00BD41F7" w:rsidRPr="00F30DFE" w:rsidRDefault="00306342" w:rsidP="00BD41F7">
      <w:pPr>
        <w:jc w:val="right"/>
        <w:rPr>
          <w:b/>
          <w:sz w:val="36"/>
        </w:rPr>
      </w:pPr>
      <w:r>
        <w:rPr>
          <w:b/>
          <w:sz w:val="36"/>
        </w:rPr>
        <w:t>PLAN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14:paraId="05F8EBAB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A05A809" w14:textId="77777777" w:rsidR="000157AD" w:rsidRPr="00B1034A" w:rsidRDefault="000157AD" w:rsidP="00FA1969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F8B9D21" w14:textId="77777777" w:rsidR="008C57A9" w:rsidRDefault="00306342" w:rsidP="006C206F">
            <w:pPr>
              <w:jc w:val="right"/>
            </w:pPr>
            <w:r>
              <w:t xml:space="preserve">Plan </w:t>
            </w:r>
            <w:r w:rsidR="007F07FF">
              <w:t xml:space="preserve"> projekta</w:t>
            </w:r>
          </w:p>
        </w:tc>
      </w:tr>
      <w:tr w:rsidR="000157AD" w14:paraId="6AB11364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5A39BBE3" w14:textId="77777777" w:rsidR="000157AD" w:rsidRPr="00B1034A" w:rsidRDefault="000157AD" w:rsidP="003B0E62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DC72A87" w14:textId="77777777" w:rsidR="000157AD" w:rsidRDefault="00816EA8" w:rsidP="00306342">
            <w:pPr>
              <w:jc w:val="right"/>
            </w:pPr>
            <w:r>
              <w:t>PD.00.0</w:t>
            </w:r>
            <w:r w:rsidR="00306342">
              <w:t>1</w:t>
            </w:r>
          </w:p>
        </w:tc>
      </w:tr>
    </w:tbl>
    <w:p w14:paraId="41C8F396" w14:textId="77777777" w:rsidR="00BD41F7" w:rsidRDefault="00BD41F7" w:rsidP="00BD41F7">
      <w:pPr>
        <w:jc w:val="right"/>
      </w:pPr>
    </w:p>
    <w:p w14:paraId="72A3D3EC" w14:textId="77777777" w:rsidR="000157AD" w:rsidRPr="000833BA" w:rsidRDefault="000157AD" w:rsidP="00A00453"/>
    <w:p w14:paraId="248DEDCD" w14:textId="6066071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 xml:space="preserve">WEB APLIKACIJA ZA </w:t>
      </w:r>
    </w:p>
    <w:p w14:paraId="0D0B940D" w14:textId="4F92964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>P</w:t>
      </w:r>
      <w:r w:rsidR="00EF2235">
        <w:rPr>
          <w:rFonts w:cs="Calibri"/>
          <w:b/>
          <w:bCs/>
          <w:color w:val="000000" w:themeColor="text1"/>
          <w:sz w:val="72"/>
          <w:szCs w:val="72"/>
        </w:rPr>
        <w:t>REGLED RECEPATA</w:t>
      </w:r>
    </w:p>
    <w:p w14:paraId="0E27B00A" w14:textId="77777777" w:rsidR="00F30DFE" w:rsidRPr="00A00453" w:rsidRDefault="00F30DFE" w:rsidP="00A00453">
      <w:pPr>
        <w:rPr>
          <w:sz w:val="24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0833BA" w14:paraId="50254DAC" w14:textId="77777777" w:rsidTr="7EA38841">
        <w:tc>
          <w:tcPr>
            <w:tcW w:w="4111" w:type="dxa"/>
          </w:tcPr>
          <w:p w14:paraId="3557A5E8" w14:textId="77777777" w:rsidR="00F14554" w:rsidRPr="000833BA" w:rsidRDefault="00F14554" w:rsidP="00772981">
            <w:pPr>
              <w:jc w:val="right"/>
            </w:pPr>
            <w:r w:rsidRPr="000833BA">
              <w:t>Oznaka projekta</w:t>
            </w:r>
          </w:p>
        </w:tc>
        <w:tc>
          <w:tcPr>
            <w:tcW w:w="5103" w:type="dxa"/>
          </w:tcPr>
          <w:p w14:paraId="54F94C1D" w14:textId="77777777" w:rsidR="00F14554" w:rsidRPr="000833BA" w:rsidRDefault="00F14554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 w:rsidRPr="000833BA">
              <w:rPr>
                <w:b/>
                <w:sz w:val="28"/>
                <w:lang w:val="hr-HR"/>
              </w:rPr>
              <w:t>PROJEKT</w:t>
            </w:r>
            <w:r w:rsidR="007F07FF">
              <w:rPr>
                <w:b/>
                <w:sz w:val="28"/>
                <w:lang w:val="hr-HR"/>
              </w:rPr>
              <w:t xml:space="preserve"> </w:t>
            </w:r>
            <w:r w:rsidR="00C1018E">
              <w:rPr>
                <w:b/>
                <w:sz w:val="28"/>
                <w:lang w:val="hr-HR"/>
              </w:rPr>
              <w:t>PIS</w:t>
            </w:r>
            <w:r w:rsidR="007F07FF">
              <w:rPr>
                <w:b/>
                <w:sz w:val="28"/>
                <w:lang w:val="hr-HR"/>
              </w:rPr>
              <w:t>01</w:t>
            </w:r>
          </w:p>
        </w:tc>
      </w:tr>
      <w:tr w:rsidR="00F14554" w:rsidRPr="000833BA" w14:paraId="63E6D3A5" w14:textId="77777777" w:rsidTr="7EA38841">
        <w:tc>
          <w:tcPr>
            <w:tcW w:w="4111" w:type="dxa"/>
          </w:tcPr>
          <w:p w14:paraId="4070BB7F" w14:textId="77777777" w:rsidR="00F14554" w:rsidRPr="000833BA" w:rsidRDefault="00F14554" w:rsidP="00772981">
            <w:pPr>
              <w:jc w:val="right"/>
            </w:pPr>
            <w:r w:rsidRPr="000833BA">
              <w:t xml:space="preserve"> Nositelj projekta</w:t>
            </w:r>
          </w:p>
        </w:tc>
        <w:tc>
          <w:tcPr>
            <w:tcW w:w="5103" w:type="dxa"/>
          </w:tcPr>
          <w:p w14:paraId="78FFFD01" w14:textId="77777777" w:rsidR="00F14554" w:rsidRPr="000833BA" w:rsidRDefault="000974A0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TVZ</w:t>
            </w:r>
          </w:p>
        </w:tc>
      </w:tr>
      <w:tr w:rsidR="00816EA8" w:rsidRPr="000833BA" w14:paraId="467789D8" w14:textId="77777777" w:rsidTr="7EA38841">
        <w:tc>
          <w:tcPr>
            <w:tcW w:w="4111" w:type="dxa"/>
          </w:tcPr>
          <w:p w14:paraId="0C3ADD04" w14:textId="77777777" w:rsidR="00816EA8" w:rsidRPr="000833BA" w:rsidRDefault="00816EA8" w:rsidP="00772981">
            <w:pPr>
              <w:jc w:val="right"/>
            </w:pPr>
            <w:r>
              <w:t>Suradnici</w:t>
            </w:r>
          </w:p>
        </w:tc>
        <w:tc>
          <w:tcPr>
            <w:tcW w:w="5103" w:type="dxa"/>
          </w:tcPr>
          <w:p w14:paraId="64A59C71" w14:textId="77777777" w:rsidR="00816EA8" w:rsidRDefault="006C206F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Nastavnici, studenti</w:t>
            </w:r>
          </w:p>
        </w:tc>
      </w:tr>
      <w:tr w:rsidR="00F14554" w:rsidRPr="000833BA" w14:paraId="77BB1463" w14:textId="77777777" w:rsidTr="7EA38841">
        <w:tc>
          <w:tcPr>
            <w:tcW w:w="4111" w:type="dxa"/>
          </w:tcPr>
          <w:p w14:paraId="2C22FB5B" w14:textId="77777777" w:rsidR="00F14554" w:rsidRPr="000833BA" w:rsidRDefault="00F14554" w:rsidP="00772981">
            <w:pPr>
              <w:jc w:val="right"/>
            </w:pPr>
            <w:r w:rsidRPr="000833BA">
              <w:t xml:space="preserve"> Korisnik projekta</w:t>
            </w:r>
          </w:p>
        </w:tc>
        <w:tc>
          <w:tcPr>
            <w:tcW w:w="5103" w:type="dxa"/>
          </w:tcPr>
          <w:p w14:paraId="471D57EC" w14:textId="45770380" w:rsidR="00F14554" w:rsidRPr="000833BA" w:rsidRDefault="00535AFF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bCs/>
                <w:sz w:val="28"/>
                <w:szCs w:val="28"/>
              </w:rPr>
              <w:t>Amaterski kuhari/ce</w:t>
            </w:r>
          </w:p>
        </w:tc>
      </w:tr>
      <w:tr w:rsidR="00F14554" w:rsidRPr="000833BA" w14:paraId="1EDB32AE" w14:textId="77777777" w:rsidTr="7EA38841">
        <w:tc>
          <w:tcPr>
            <w:tcW w:w="4111" w:type="dxa"/>
          </w:tcPr>
          <w:p w14:paraId="0455DA7A" w14:textId="77777777" w:rsidR="00F14554" w:rsidRPr="000833BA" w:rsidRDefault="00F14554" w:rsidP="00772981">
            <w:pPr>
              <w:jc w:val="right"/>
            </w:pPr>
            <w:r w:rsidRPr="000833BA">
              <w:t>Datum dokumenta</w:t>
            </w:r>
          </w:p>
        </w:tc>
        <w:tc>
          <w:tcPr>
            <w:tcW w:w="5103" w:type="dxa"/>
          </w:tcPr>
          <w:p w14:paraId="38F176E6" w14:textId="4851B535" w:rsidR="00F14554" w:rsidRPr="000833BA" w:rsidRDefault="003546CB" w:rsidP="006C206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1</w:t>
            </w:r>
            <w:r w:rsidR="000974A0">
              <w:rPr>
                <w:b/>
                <w:sz w:val="28"/>
                <w:lang w:val="hr-HR"/>
              </w:rPr>
              <w:t>.0</w:t>
            </w:r>
            <w:r>
              <w:rPr>
                <w:b/>
                <w:sz w:val="28"/>
                <w:lang w:val="hr-HR"/>
              </w:rPr>
              <w:t>3</w:t>
            </w:r>
            <w:r w:rsidR="000974A0">
              <w:rPr>
                <w:b/>
                <w:sz w:val="28"/>
                <w:lang w:val="hr-HR"/>
              </w:rPr>
              <w:t>.20</w:t>
            </w:r>
            <w:r>
              <w:rPr>
                <w:b/>
                <w:sz w:val="28"/>
                <w:lang w:val="hr-HR"/>
              </w:rPr>
              <w:t>24</w:t>
            </w:r>
            <w:r w:rsidR="000974A0">
              <w:rPr>
                <w:b/>
                <w:sz w:val="28"/>
                <w:lang w:val="hr-HR"/>
              </w:rPr>
              <w:t>.</w:t>
            </w:r>
          </w:p>
        </w:tc>
      </w:tr>
      <w:tr w:rsidR="00F14554" w:rsidRPr="000833BA" w14:paraId="04F781F5" w14:textId="77777777" w:rsidTr="7EA38841">
        <w:tc>
          <w:tcPr>
            <w:tcW w:w="4111" w:type="dxa"/>
          </w:tcPr>
          <w:p w14:paraId="0BA24827" w14:textId="77777777" w:rsidR="00F14554" w:rsidRPr="000833BA" w:rsidRDefault="00F14554" w:rsidP="00772981">
            <w:pPr>
              <w:jc w:val="right"/>
            </w:pPr>
            <w:r w:rsidRPr="000833BA">
              <w:t>Tekuća inačica</w:t>
            </w:r>
          </w:p>
        </w:tc>
        <w:tc>
          <w:tcPr>
            <w:tcW w:w="5103" w:type="dxa"/>
          </w:tcPr>
          <w:p w14:paraId="6F54A5A7" w14:textId="30365471" w:rsidR="00F14554" w:rsidRPr="000833BA" w:rsidRDefault="001A2606" w:rsidP="7EA38841">
            <w:pPr>
              <w:pStyle w:val="ATableText"/>
              <w:spacing w:line="259" w:lineRule="auto"/>
              <w:jc w:val="right"/>
              <w:rPr>
                <w:b/>
                <w:bCs/>
                <w:sz w:val="28"/>
                <w:szCs w:val="28"/>
                <w:lang w:val="hr-HR"/>
              </w:rPr>
            </w:pPr>
            <w:r>
              <w:rPr>
                <w:b/>
                <w:bCs/>
                <w:sz w:val="28"/>
                <w:szCs w:val="28"/>
                <w:lang w:val="hr-HR"/>
              </w:rPr>
              <w:t>0.1</w:t>
            </w:r>
          </w:p>
        </w:tc>
      </w:tr>
    </w:tbl>
    <w:p w14:paraId="60061E4C" w14:textId="77777777" w:rsidR="00F14554" w:rsidRDefault="00F14554" w:rsidP="00F14554">
      <w:pPr>
        <w:rPr>
          <w:b/>
          <w:sz w:val="24"/>
        </w:rPr>
      </w:pPr>
    </w:p>
    <w:p w14:paraId="44EAFD9C" w14:textId="77777777" w:rsidR="00F14554" w:rsidRDefault="00F14554" w:rsidP="00F14554">
      <w:pPr>
        <w:rPr>
          <w:b/>
          <w:sz w:val="24"/>
        </w:rPr>
      </w:pPr>
    </w:p>
    <w:p w14:paraId="4B94D5A5" w14:textId="77777777" w:rsidR="007118E9" w:rsidRPr="00100F3B" w:rsidRDefault="00F14554" w:rsidP="00F14554">
      <w:pPr>
        <w:rPr>
          <w:b/>
          <w:sz w:val="24"/>
        </w:rPr>
      </w:pPr>
      <w:r>
        <w:rPr>
          <w:b/>
          <w:sz w:val="24"/>
        </w:rPr>
        <w:br w:type="page"/>
      </w:r>
    </w:p>
    <w:p w14:paraId="74E85876" w14:textId="77777777" w:rsidR="0022368D" w:rsidRPr="000833BA" w:rsidRDefault="00E94E6F" w:rsidP="0019431F">
      <w:pPr>
        <w:pStyle w:val="Naslov1"/>
      </w:pPr>
      <w:bookmarkStart w:id="0" w:name="_Toc412973800"/>
      <w:r w:rsidRPr="000833BA">
        <w:lastRenderedPageBreak/>
        <w:t>Nadzor dokumenta</w:t>
      </w:r>
      <w:bookmarkEnd w:id="0"/>
    </w:p>
    <w:p w14:paraId="3DEEC669" w14:textId="77777777" w:rsidR="0022368D" w:rsidRPr="000833BA" w:rsidRDefault="0022368D" w:rsidP="000713DC"/>
    <w:p w14:paraId="767CD8E2" w14:textId="77777777" w:rsidR="0019431F" w:rsidRPr="000833BA" w:rsidRDefault="0022368D" w:rsidP="0019431F">
      <w:pPr>
        <w:rPr>
          <w:b/>
        </w:rPr>
      </w:pPr>
      <w:r w:rsidRPr="7EA38841">
        <w:rPr>
          <w:b/>
          <w:bCs/>
          <w:sz w:val="32"/>
          <w:szCs w:val="32"/>
        </w:rPr>
        <w:t>Promjene dokumenta</w:t>
      </w:r>
    </w:p>
    <w:tbl>
      <w:tblPr>
        <w:tblW w:w="9060" w:type="dxa"/>
        <w:tblLayout w:type="fixed"/>
        <w:tblLook w:val="06A0" w:firstRow="1" w:lastRow="0" w:firstColumn="1" w:lastColumn="0" w:noHBand="1" w:noVBand="1"/>
      </w:tblPr>
      <w:tblGrid>
        <w:gridCol w:w="870"/>
        <w:gridCol w:w="1980"/>
        <w:gridCol w:w="1100"/>
        <w:gridCol w:w="1170"/>
        <w:gridCol w:w="3940"/>
      </w:tblGrid>
      <w:tr w:rsidR="7EA38841" w14:paraId="52EC8E4E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6E9D40F2" w14:textId="2F1B23CF" w:rsidR="7EA38841" w:rsidRDefault="7EA38841">
            <w:r w:rsidRPr="7EA38841">
              <w:rPr>
                <w:rFonts w:cs="Calibri"/>
                <w:lang w:val="hr"/>
              </w:rPr>
              <w:t>Inačica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2E6AB821" w14:textId="0FC394D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Autor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D6F25FE" w14:textId="343DD812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Tag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AB73AAF" w14:textId="49B1EAB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Datum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B4EE5D0" w14:textId="01657F2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Opis</w:t>
            </w:r>
          </w:p>
        </w:tc>
      </w:tr>
      <w:tr w:rsidR="7EA38841" w14:paraId="28C5CF89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AB0E54" w14:textId="594969F5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0.1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EB2520" w14:textId="25E97909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2B6C3B" w14:textId="0D08309B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2C7BBF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8128BA" w14:textId="23D10CAD" w:rsidR="7EA38841" w:rsidRDefault="002C7BBF">
            <w:r>
              <w:t>1.3.2024.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03F41D" w14:textId="545E6A2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Naslov, planiranje projekta, prvi tjedan</w:t>
            </w:r>
          </w:p>
        </w:tc>
      </w:tr>
      <w:tr w:rsidR="7EA38841" w14:paraId="7540501E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8563BC" w14:textId="00DA773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0.2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9C89F3" w14:textId="39F7136C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187FF9" w14:textId="62E5A36C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E25822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A9A94D" w14:textId="0264ED5C" w:rsidR="7EA38841" w:rsidRDefault="00E25822">
            <w:r w:rsidRPr="7EA38841">
              <w:rPr>
                <w:rFonts w:cs="Calibri"/>
                <w:color w:val="000000" w:themeColor="text1"/>
                <w:lang w:val="hr"/>
              </w:rPr>
              <w:t>8.3.202</w:t>
            </w:r>
            <w:r w:rsidR="00952FB4">
              <w:rPr>
                <w:rFonts w:cs="Calibri"/>
                <w:color w:val="000000" w:themeColor="text1"/>
                <w:lang w:val="hr"/>
              </w:rPr>
              <w:t>4</w:t>
            </w:r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177B40" w14:textId="69DEC14C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Drugi tjedan</w:t>
            </w:r>
          </w:p>
        </w:tc>
      </w:tr>
      <w:tr w:rsidR="00E25822" w14:paraId="299E0CE8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3CF5E6" w14:textId="658A80BF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0.3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BC9883" w14:textId="5B19B00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FDDEE7" w14:textId="05CB797F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  <w:r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C448EA" w14:textId="7FC9E260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15.3.202</w:t>
            </w:r>
            <w:r w:rsidR="00952FB4">
              <w:rPr>
                <w:rFonts w:cs="Calibri"/>
                <w:color w:val="000000" w:themeColor="text1"/>
                <w:lang w:val="hr"/>
              </w:rPr>
              <w:t>4</w:t>
            </w:r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427C75" w14:textId="08A7E6E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Treći tjedan</w:t>
            </w:r>
          </w:p>
        </w:tc>
      </w:tr>
      <w:tr w:rsidR="00E25822" w14:paraId="1F4E6687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E4315F" w14:textId="548DC21D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0.4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B82834" w14:textId="635DC24F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23436D" w14:textId="37D5E2EE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  <w:r w:rsidR="00952FB4">
              <w:rPr>
                <w:rFonts w:cs="Calibri"/>
                <w:lang w:val="hr"/>
              </w:rPr>
              <w:t>TIM3TG3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819EDE" w14:textId="0837A6BF" w:rsidR="00E25822" w:rsidRDefault="00952FB4" w:rsidP="00E25822">
            <w:r>
              <w:t>18.3.2024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E0B1E" w14:textId="6DEC969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Četvrti tjedan</w:t>
            </w:r>
          </w:p>
        </w:tc>
      </w:tr>
      <w:tr w:rsidR="00E25822" w14:paraId="1B9C345B" w14:textId="77777777" w:rsidTr="00952FB4">
        <w:trPr>
          <w:trHeight w:val="240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9CA9BA" w14:textId="4B290A38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0.5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0AA29A" w14:textId="1D12C821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8C99AA" w14:textId="558403F1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DE2AC2" w14:textId="5E74CC14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2EACE4" w14:textId="121D9B5E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Peti tjedan</w:t>
            </w:r>
          </w:p>
        </w:tc>
      </w:tr>
      <w:tr w:rsidR="00E25822" w14:paraId="71C16BEA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C613FB" w14:textId="0306755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0.6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A0CE6B" w14:textId="78DF9A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FA784E" w14:textId="64D9F33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6280D8" w14:textId="41C5FAB9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AB051E" w14:textId="450F7F8B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Šesti tjedan</w:t>
            </w:r>
          </w:p>
        </w:tc>
      </w:tr>
      <w:tr w:rsidR="00E25822" w14:paraId="5BA4B964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09D6D4" w14:textId="5DFC74A0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0.7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461052" w14:textId="6A9EFED9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B7C10" w14:textId="145C6D4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1FA482" w14:textId="633074C7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16C1FC" w14:textId="59C7E7F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Sedmi tjedan</w:t>
            </w:r>
          </w:p>
        </w:tc>
      </w:tr>
      <w:tr w:rsidR="00E25822" w14:paraId="0DBCB350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C022B0" w14:textId="797B149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0.8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684666" w14:textId="56468E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A4C92" w14:textId="60EF28F0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AAE8E3" w14:textId="54FCF3DF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20A15" w14:textId="29F84F0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Osmi tjedan</w:t>
            </w:r>
          </w:p>
        </w:tc>
      </w:tr>
      <w:tr w:rsidR="00E25822" w14:paraId="1550D887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5A9C3C" w14:textId="75C0C4F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1.0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09396" w14:textId="59693377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9A206A" w14:textId="1733DAAE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270A5" w14:textId="19520CC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235C62" w14:textId="12D53B56" w:rsidR="00E25822" w:rsidRDefault="00E25822" w:rsidP="00E25822"/>
        </w:tc>
      </w:tr>
    </w:tbl>
    <w:p w14:paraId="07547A01" w14:textId="34F37B1C" w:rsidR="00F92310" w:rsidRPr="000833BA" w:rsidRDefault="00F92310" w:rsidP="7EA38841"/>
    <w:p w14:paraId="4934571D" w14:textId="77777777" w:rsidR="00C66E0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Revizori</w:t>
      </w:r>
      <w:r w:rsidR="00CC5944">
        <w:rPr>
          <w:b/>
          <w:sz w:val="32"/>
        </w:rPr>
        <w:t>/Nadzor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34722C" w:rsidRPr="000833BA" w14:paraId="2A9FFC1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E61809C" w14:textId="77777777" w:rsidR="0034722C" w:rsidRPr="000833BA" w:rsidRDefault="0034722C" w:rsidP="0034722C">
            <w:pPr>
              <w:pStyle w:val="Bezproreda"/>
            </w:pPr>
            <w:r w:rsidRPr="000833BA">
              <w:t>Ime i prezime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787063F" w14:textId="77777777" w:rsidR="0034722C" w:rsidRPr="000833BA" w:rsidRDefault="0034722C" w:rsidP="00B72A09">
            <w:pPr>
              <w:pStyle w:val="Bezproreda"/>
              <w:rPr>
                <w:sz w:val="18"/>
                <w:szCs w:val="18"/>
              </w:rPr>
            </w:pPr>
            <w:r w:rsidRPr="000833BA">
              <w:t>Pozicija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1851C43C" w14:textId="77777777" w:rsidR="0034722C" w:rsidRPr="000833BA" w:rsidRDefault="0034722C" w:rsidP="00B72A09">
            <w:pPr>
              <w:pStyle w:val="Bezproreda"/>
            </w:pPr>
            <w:r w:rsidRPr="000833BA">
              <w:t>Napomena</w:t>
            </w:r>
          </w:p>
        </w:tc>
      </w:tr>
      <w:tr w:rsidR="0034722C" w:rsidRPr="000833BA" w14:paraId="5043CB0F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459315" w14:textId="4A658325" w:rsidR="0034722C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37F28F" w14:textId="58F575CE" w:rsidR="0034722C" w:rsidRPr="000833BA" w:rsidRDefault="002C7BBF" w:rsidP="00B72A09">
            <w:pPr>
              <w:pStyle w:val="Bezproreda"/>
            </w:pPr>
            <w:r>
              <w:t>Voditelj tima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FB9E20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70DF9E5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E871BC" w14:textId="2D0234E4" w:rsidR="0034722C" w:rsidRPr="000833BA" w:rsidRDefault="002C7BBF" w:rsidP="00B72A09">
            <w:pPr>
              <w:pStyle w:val="Bezproreda"/>
            </w:pPr>
            <w:bookmarkStart w:id="1" w:name="_Hlk161161420"/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4A5D23" w14:textId="2000C461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8610EB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637805D2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F29E8" w14:textId="586B8E29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7B4B86" w14:textId="1896E08D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FF5F2" w14:textId="77777777" w:rsidR="0034722C" w:rsidRPr="000833BA" w:rsidRDefault="0034722C" w:rsidP="00B72A09">
            <w:pPr>
              <w:pStyle w:val="Bezproreda"/>
            </w:pPr>
          </w:p>
        </w:tc>
      </w:tr>
      <w:bookmarkEnd w:id="1"/>
      <w:tr w:rsidR="0034722C" w:rsidRPr="000833BA" w14:paraId="5630AD6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829076" w14:textId="6480C91C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A226A1" w14:textId="3065B026" w:rsidR="0034722C" w:rsidRPr="000833BA" w:rsidRDefault="002C7BBF" w:rsidP="00B72A09">
            <w:pPr>
              <w:pStyle w:val="Bezproreda"/>
            </w:pPr>
            <w:r>
              <w:t>Tester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AD93B2" w14:textId="77777777" w:rsidR="0034722C" w:rsidRPr="000833BA" w:rsidRDefault="0034722C" w:rsidP="00B72A09">
            <w:pPr>
              <w:pStyle w:val="Bezproreda"/>
            </w:pPr>
          </w:p>
        </w:tc>
      </w:tr>
    </w:tbl>
    <w:p w14:paraId="02F2C34E" w14:textId="77777777" w:rsidR="00A67E92" w:rsidRPr="000833BA" w:rsidRDefault="00A67E92" w:rsidP="00E94E6F"/>
    <w:p w14:paraId="680A4E5D" w14:textId="77777777" w:rsidR="0034722C" w:rsidRPr="000833BA" w:rsidRDefault="0034722C" w:rsidP="00E94E6F"/>
    <w:p w14:paraId="7EE36335" w14:textId="77777777" w:rsidR="0034722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0833BA" w14:paraId="71B14D00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6D5D7DD" w14:textId="77777777" w:rsidR="001B7514" w:rsidRPr="000833BA" w:rsidRDefault="001B7514" w:rsidP="00B72A09">
            <w:pPr>
              <w:pStyle w:val="Bezproreda"/>
            </w:pPr>
            <w:r w:rsidRPr="000833BA"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049F943" w14:textId="77777777" w:rsidR="001B7514" w:rsidRPr="000833BA" w:rsidRDefault="001B7514" w:rsidP="001B7514">
            <w:pPr>
              <w:pStyle w:val="Bezproreda"/>
              <w:rPr>
                <w:szCs w:val="18"/>
              </w:rPr>
            </w:pPr>
            <w:r w:rsidRPr="000833BA">
              <w:rPr>
                <w:szCs w:val="18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4E2C095" w14:textId="77777777" w:rsidR="001B7514" w:rsidRPr="000833BA" w:rsidRDefault="001B7514" w:rsidP="00B72A09">
            <w:pPr>
              <w:pStyle w:val="Bezproreda"/>
            </w:pPr>
            <w:r w:rsidRPr="000833BA">
              <w:t>Lokacija</w:t>
            </w:r>
          </w:p>
        </w:tc>
      </w:tr>
      <w:tr w:rsidR="001B7514" w:rsidRPr="000833BA" w14:paraId="1921983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6FEF7D" w14:textId="48237546" w:rsidR="001B7514" w:rsidRPr="000833BA" w:rsidRDefault="002C7BBF" w:rsidP="00B72A09">
            <w:pPr>
              <w:pStyle w:val="Bezproreda"/>
            </w:pPr>
            <w:r>
              <w:t>1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4DBDC" w14:textId="1C6A1498" w:rsidR="001B7514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D0D3C" w14:textId="1533FE6A" w:rsidR="001B7514" w:rsidRPr="000833BA" w:rsidRDefault="002C7BBF" w:rsidP="00B72A09">
            <w:pPr>
              <w:pStyle w:val="Bezproreda"/>
            </w:pPr>
            <w:r>
              <w:t>Git</w:t>
            </w:r>
            <w:r w:rsidR="00EF2235">
              <w:t>H</w:t>
            </w:r>
            <w:r>
              <w:t>ub</w:t>
            </w:r>
          </w:p>
        </w:tc>
      </w:tr>
      <w:tr w:rsidR="001B7514" w:rsidRPr="000833BA" w14:paraId="54CD245A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31BE6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FEB5B0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D7AA6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7196D064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F1C98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72C0D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2191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6BD18F9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601FE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CABC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8B5D1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16DEB4A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D9C6F4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F511A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F9C3DC" w14:textId="77777777" w:rsidR="001B7514" w:rsidRPr="000833BA" w:rsidRDefault="001B7514" w:rsidP="00B72A09">
            <w:pPr>
              <w:pStyle w:val="Bezproreda"/>
            </w:pPr>
          </w:p>
        </w:tc>
      </w:tr>
    </w:tbl>
    <w:p w14:paraId="1F3B1409" w14:textId="77777777" w:rsidR="00560BD8" w:rsidRDefault="00560BD8" w:rsidP="00E965DB">
      <w:r>
        <w:br w:type="page"/>
      </w:r>
    </w:p>
    <w:p w14:paraId="414DD773" w14:textId="77777777" w:rsidR="00E965DB" w:rsidRPr="000833BA" w:rsidRDefault="004B0B9B" w:rsidP="00560BD8">
      <w:pPr>
        <w:pStyle w:val="Naslov1"/>
      </w:pPr>
      <w:bookmarkStart w:id="2" w:name="_Toc412973801"/>
      <w:r w:rsidRPr="000833BA">
        <w:lastRenderedPageBreak/>
        <w:t>Sadržaj</w:t>
      </w:r>
      <w:bookmarkEnd w:id="2"/>
    </w:p>
    <w:p w14:paraId="562C75D1" w14:textId="77777777" w:rsidR="00806C88" w:rsidRPr="000833BA" w:rsidRDefault="00806C88" w:rsidP="004B0B9B"/>
    <w:p w14:paraId="4CE80308" w14:textId="77777777" w:rsidR="00306342" w:rsidRDefault="00256B6D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r w:rsidRPr="000833BA">
        <w:fldChar w:fldCharType="begin"/>
      </w:r>
      <w:r w:rsidRPr="000833BA">
        <w:instrText xml:space="preserve"> TOC \o "1-3" \h \z \u </w:instrText>
      </w:r>
      <w:r w:rsidRPr="000833BA">
        <w:fldChar w:fldCharType="separate"/>
      </w:r>
      <w:hyperlink w:anchor="_Toc412973800" w:history="1">
        <w:r w:rsidR="00306342" w:rsidRPr="008001BF">
          <w:rPr>
            <w:rStyle w:val="Hiperveza"/>
            <w:noProof/>
          </w:rPr>
          <w:t>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Nadzor dokumenta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2</w:t>
        </w:r>
        <w:r w:rsidR="00306342">
          <w:rPr>
            <w:noProof/>
            <w:webHidden/>
          </w:rPr>
          <w:fldChar w:fldCharType="end"/>
        </w:r>
      </w:hyperlink>
    </w:p>
    <w:p w14:paraId="01D2FA51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1" w:history="1">
        <w:r w:rsidR="00306342" w:rsidRPr="008001BF">
          <w:rPr>
            <w:rStyle w:val="Hiperveza"/>
            <w:noProof/>
          </w:rPr>
          <w:t>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Sadržaj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3</w:t>
        </w:r>
        <w:r w:rsidR="00306342">
          <w:rPr>
            <w:noProof/>
            <w:webHidden/>
          </w:rPr>
          <w:fldChar w:fldCharType="end"/>
        </w:r>
      </w:hyperlink>
    </w:p>
    <w:p w14:paraId="5F014A52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2" w:history="1">
        <w:r w:rsidR="00306342" w:rsidRPr="008001BF">
          <w:rPr>
            <w:rStyle w:val="Hiperveza"/>
            <w:noProof/>
          </w:rPr>
          <w:t>3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Planiranje projekta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_Toc412973802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1D9B964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3" w:history="1">
        <w:r w:rsidR="00306342" w:rsidRPr="008001BF">
          <w:rPr>
            <w:rStyle w:val="Hiperveza"/>
            <w:noProof/>
          </w:rPr>
          <w:t>4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Prvi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_Toc412973803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F86EFF6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4" w:history="1">
        <w:r w:rsidR="00306342" w:rsidRPr="008001BF">
          <w:rPr>
            <w:rStyle w:val="Hiperveza"/>
            <w:noProof/>
          </w:rPr>
          <w:t>5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Drugi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_Toc412973804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61B372A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5" w:history="1">
        <w:r w:rsidR="00306342" w:rsidRPr="008001BF">
          <w:rPr>
            <w:rStyle w:val="Hiperveza"/>
            <w:noProof/>
          </w:rPr>
          <w:t>6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Treći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_Toc412973805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2AF3A820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6" w:history="1">
        <w:r w:rsidR="00306342" w:rsidRPr="008001BF">
          <w:rPr>
            <w:rStyle w:val="Hiperveza"/>
            <w:noProof/>
          </w:rPr>
          <w:t>7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Četvrti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_Toc412973806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52766B7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7" w:history="1">
        <w:r w:rsidR="00306342" w:rsidRPr="008001BF">
          <w:rPr>
            <w:rStyle w:val="Hiperveza"/>
            <w:noProof/>
          </w:rPr>
          <w:t>8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Peti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_Toc412973807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4AAEF6C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8" w:history="1">
        <w:r w:rsidR="00306342" w:rsidRPr="008001BF">
          <w:rPr>
            <w:rStyle w:val="Hiperveza"/>
            <w:noProof/>
          </w:rPr>
          <w:t>9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Šesti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_Toc412973808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3936113B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9" w:history="1">
        <w:r w:rsidR="00306342" w:rsidRPr="008001BF">
          <w:rPr>
            <w:rStyle w:val="Hiperveza"/>
            <w:noProof/>
          </w:rPr>
          <w:t>10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Sedmi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_Toc412973809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D16799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0" w:history="1">
        <w:r w:rsidR="00306342" w:rsidRPr="008001BF">
          <w:rPr>
            <w:rStyle w:val="Hiperveza"/>
            <w:noProof/>
          </w:rPr>
          <w:t>11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Osmi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1D26FFC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1" w:history="1">
        <w:r w:rsidR="00306342" w:rsidRPr="008001BF">
          <w:rPr>
            <w:rStyle w:val="Hiperveza"/>
            <w:noProof/>
          </w:rPr>
          <w:t>12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Rekapitulacija izvršenja plana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664355AD" w14:textId="77777777" w:rsidR="00560BD8" w:rsidRDefault="00256B6D" w:rsidP="004B0B9B">
      <w:r w:rsidRPr="000833BA">
        <w:fldChar w:fldCharType="end"/>
      </w:r>
    </w:p>
    <w:p w14:paraId="1A965116" w14:textId="77777777" w:rsidR="00E436EC" w:rsidRDefault="00E436EC" w:rsidP="00E436EC">
      <w:pPr>
        <w:tabs>
          <w:tab w:val="left" w:pos="2581"/>
        </w:tabs>
      </w:pPr>
    </w:p>
    <w:p w14:paraId="7DF4E37C" w14:textId="77777777" w:rsidR="00ED3137" w:rsidRDefault="00ED3137" w:rsidP="00E436EC">
      <w:pPr>
        <w:tabs>
          <w:tab w:val="left" w:pos="2581"/>
        </w:tabs>
      </w:pPr>
    </w:p>
    <w:p w14:paraId="44FB30F8" w14:textId="77777777" w:rsidR="00ED3137" w:rsidRDefault="00560BD8" w:rsidP="00ED3137">
      <w:r w:rsidRPr="00E436EC">
        <w:br w:type="page"/>
      </w:r>
    </w:p>
    <w:p w14:paraId="7E004EC9" w14:textId="77777777" w:rsidR="00F84EE1" w:rsidRPr="000833BA" w:rsidRDefault="00306342" w:rsidP="00ED3137">
      <w:pPr>
        <w:pStyle w:val="Naslov1"/>
      </w:pPr>
      <w:bookmarkStart w:id="3" w:name="_Toc412973802"/>
      <w:r>
        <w:lastRenderedPageBreak/>
        <w:t>Planiranje projekta</w:t>
      </w:r>
      <w:bookmarkEnd w:id="3"/>
    </w:p>
    <w:p w14:paraId="51847D22" w14:textId="33B554D3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Plan projekta se radi na tjednoj bazi. Plan se kreira na sprint planingu koji se odvija </w:t>
      </w:r>
      <w:r w:rsidR="00DB09C6">
        <w:rPr>
          <w:rFonts w:cs="Calibri"/>
          <w:lang w:val="hr"/>
        </w:rPr>
        <w:t>utorkom</w:t>
      </w:r>
      <w:r w:rsidRPr="7EA38841">
        <w:rPr>
          <w:rFonts w:cs="Calibri"/>
          <w:lang w:val="hr"/>
        </w:rPr>
        <w:t xml:space="preserve"> poslije vježbi</w:t>
      </w:r>
      <w:r w:rsidR="00DB09C6">
        <w:rPr>
          <w:rFonts w:cs="Calibri"/>
          <w:lang w:val="hr"/>
        </w:rPr>
        <w:t>.</w:t>
      </w:r>
    </w:p>
    <w:p w14:paraId="7AC4E00B" w14:textId="55EF5DD7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>Na sprint planingu, voditelj tima predlaže zadatke koji se trebaju napraviti tokom tjedna t</w:t>
      </w:r>
      <w:r w:rsidR="00DB09C6">
        <w:rPr>
          <w:rFonts w:cs="Calibri"/>
          <w:lang w:val="hr"/>
        </w:rPr>
        <w:t>o jest</w:t>
      </w:r>
      <w:r w:rsidRPr="7EA38841">
        <w:rPr>
          <w:rFonts w:cs="Calibri"/>
          <w:lang w:val="hr"/>
        </w:rPr>
        <w:t xml:space="preserve"> sprinta te ih raspodjeljuje na članove tima. </w:t>
      </w:r>
    </w:p>
    <w:p w14:paraId="0B15DAEC" w14:textId="13551AFA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Zadaci se zapisuju u obliku tablice gdje je naziv aktivnosti zapravo zadatak, nositelj aktivnosti je osoba kojoj je </w:t>
      </w:r>
      <w:r w:rsidR="00535AFF" w:rsidRPr="7EA38841">
        <w:rPr>
          <w:rFonts w:cs="Calibri"/>
          <w:lang w:val="hr"/>
        </w:rPr>
        <w:t>dodijeljen</w:t>
      </w:r>
      <w:r w:rsidRPr="7EA38841">
        <w:rPr>
          <w:rFonts w:cs="Calibri"/>
          <w:lang w:val="hr"/>
        </w:rPr>
        <w:t xml:space="preserve"> zadatak. Datum izdavanja je obično datum sprint planinga, a datum završetka je datum kraja sprinta. U idealnim uvjetima bi svaki zadatak imao procjenu i drukčiji datum završetka, no pošto se radi o projektu za fakultet gdje nemamo dnevne sastanke, za datum završetka se stavlja datum kraja sprinta.</w:t>
      </w:r>
    </w:p>
    <w:p w14:paraId="04D91B57" w14:textId="306D8DD9" w:rsidR="7EA38841" w:rsidRDefault="7EA38841" w:rsidP="7EA38841"/>
    <w:p w14:paraId="7B4D3A36" w14:textId="77777777" w:rsidR="002C295F" w:rsidRDefault="00306342" w:rsidP="002C295F">
      <w:pPr>
        <w:pStyle w:val="Naslov1"/>
      </w:pPr>
      <w:bookmarkStart w:id="4" w:name="_Toc412973803"/>
      <w:r>
        <w:t>Prvi tjedan</w:t>
      </w:r>
      <w:bookmarkEnd w:id="4"/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7EA38841" w14:paraId="3FCC34A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205CFF" w14:textId="6E2785A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35A432" w14:textId="6203C41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B3E16" w14:textId="537C7491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A2F60D" w14:textId="7482FE4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7EA38841" w14:paraId="6F4F358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3D2553" w14:textId="61C03AA8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Dogovor oko teme projekta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6B0554" w14:textId="31BA415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0E18E8" w14:textId="1FAE6D7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30F88" w14:textId="3CAE671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D49D3D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DF6165" w14:textId="26A25AC2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Odabir alata za izradu UML dijagrama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161761" w14:textId="69826FF1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45F67A" w14:textId="259D53E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32D195" w14:textId="10DAE0C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5F1D770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DF9874" w14:textId="10A5AE26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Git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Hub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repozitorij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6AA7CD" w14:textId="1BF2F17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CC5B0" w14:textId="324CE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26CF03" w14:textId="2A784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E66ECCE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2A9CE2" w14:textId="2AD136B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Definicija projekta 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F4792" w14:textId="5678D04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1CB803" w14:textId="146D586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7D0D31" w14:textId="7D6B497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C388E6F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65D0D" w14:textId="45201FC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Doseg projekta </w:t>
            </w:r>
          </w:p>
          <w:p w14:paraId="5E647ED7" w14:textId="7AED3DAB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6C0FD3" w14:textId="181C3C58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08B545" w14:textId="32A6C65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BC27" w14:textId="436116A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C3D23DD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580748" w14:textId="7DCA50E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Kratki opis projekta „Definicija zadatka“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FF5711" w14:textId="61DB203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E2D20" w14:textId="66C79D1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ACE7A8" w14:textId="00C9692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59E5FE1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14B529" w14:textId="1BE2576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Izrada Trello boarda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6CED40" w14:textId="43BC2D00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8FFAA" w14:textId="04A8128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349C04" w14:textId="2B5FBA34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5EBBB285" w14:textId="2A96A2C6" w:rsidR="7E778B97" w:rsidRDefault="7E778B97" w:rsidP="7EA38841"/>
    <w:p w14:paraId="3D37E872" w14:textId="3729929E" w:rsidR="002C295F" w:rsidRDefault="00EF2235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dobio zadatak da izradi Git</w:t>
      </w:r>
      <w:r>
        <w:rPr>
          <w:rFonts w:cs="Calibri"/>
          <w:lang w:val="hr"/>
        </w:rPr>
        <w:t>Hu</w:t>
      </w:r>
      <w:r w:rsidR="7EA38841" w:rsidRPr="7EA38841">
        <w:rPr>
          <w:rFonts w:cs="Calibri"/>
          <w:lang w:val="hr"/>
        </w:rPr>
        <w:t xml:space="preserve">b repozitorij te da doda preostale kolege kako bi svi imali pristup kodu. </w:t>
      </w:r>
    </w:p>
    <w:p w14:paraId="10A7FF7C" w14:textId="78D2EFA3" w:rsidR="002C295F" w:rsidRDefault="00EF2235" w:rsidP="7EA38841">
      <w:r>
        <w:rPr>
          <w:rFonts w:cs="Calibri"/>
          <w:lang w:val="hr"/>
        </w:rPr>
        <w:t>Krajem</w:t>
      </w:r>
      <w:r w:rsidR="7EA38841" w:rsidRPr="7EA38841">
        <w:rPr>
          <w:rFonts w:cs="Calibri"/>
          <w:lang w:val="hr"/>
        </w:rPr>
        <w:t xml:space="preserve"> tjedna se tim treba sastati na kolegiju Objektno orijentirani razvoj programa gdje će zajedno ispuniti dokument „Definicija zadatka“.</w:t>
      </w:r>
    </w:p>
    <w:p w14:paraId="0BC57422" w14:textId="5C735BFC" w:rsidR="002C295F" w:rsidRDefault="002C7BBF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</w:t>
      </w:r>
      <w:r>
        <w:rPr>
          <w:rFonts w:cs="Calibri"/>
          <w:lang w:val="hr"/>
        </w:rPr>
        <w:t>o</w:t>
      </w:r>
      <w:r w:rsidR="7EA38841" w:rsidRPr="7EA38841">
        <w:rPr>
          <w:rFonts w:cs="Calibri"/>
          <w:lang w:val="hr"/>
        </w:rPr>
        <w:t xml:space="preserve"> zadatak da izradi Trello bord te da sukladno dokumentu „Definicija zadatka“ popiše sve moguće taskove te da napiše još taskova u skladu s ulogama unutar tima.</w:t>
      </w:r>
    </w:p>
    <w:p w14:paraId="384BA73E" w14:textId="4F779E96" w:rsidR="002C295F" w:rsidRDefault="002C295F" w:rsidP="7EA38841"/>
    <w:p w14:paraId="22652914" w14:textId="1DE5B62A" w:rsidR="00EC5C4B" w:rsidRDefault="00EC5C4B" w:rsidP="7EA38841">
      <w:r>
        <w:rPr>
          <w:noProof/>
        </w:rPr>
        <w:drawing>
          <wp:inline distT="0" distB="0" distL="0" distR="0" wp14:anchorId="108A3131" wp14:editId="6B745596">
            <wp:extent cx="5760720" cy="2932675"/>
            <wp:effectExtent l="0" t="0" r="0" b="1270"/>
            <wp:docPr id="1359715395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5395" name="Slika 1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1"/>
                    <a:srcRect l="30588" t="59765" r="17658" b="2025"/>
                    <a:stretch/>
                  </pic:blipFill>
                  <pic:spPr bwMode="auto">
                    <a:xfrm>
                      <a:off x="0" y="0"/>
                      <a:ext cx="5760720" cy="293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F2EB" w14:textId="77777777" w:rsidR="00306342" w:rsidRDefault="00306342" w:rsidP="00F9043E"/>
    <w:p w14:paraId="01EAFFBF" w14:textId="77777777" w:rsidR="002C295F" w:rsidRDefault="00306342" w:rsidP="002C295F">
      <w:pPr>
        <w:pStyle w:val="Naslov1"/>
      </w:pPr>
      <w:bookmarkStart w:id="5" w:name="_Toc412973804"/>
      <w:r>
        <w:t>Drugi tjedan</w:t>
      </w:r>
      <w:bookmarkEnd w:id="5"/>
    </w:p>
    <w:p w14:paraId="6BC09212" w14:textId="65E42A43" w:rsidR="00E25822" w:rsidRPr="00E25822" w:rsidRDefault="00E25822" w:rsidP="00E25822">
      <w:r w:rsidRPr="7EA38841">
        <w:rPr>
          <w:rFonts w:cs="Calibri"/>
          <w:lang w:val="hr"/>
        </w:rPr>
        <w:t>U drugom tjedno smo dogovorili da će koleg</w:t>
      </w:r>
      <w:r>
        <w:rPr>
          <w:rFonts w:cs="Calibri"/>
          <w:lang w:val="hr"/>
        </w:rPr>
        <w:t xml:space="preserve">ica Nina Šalković </w:t>
      </w:r>
      <w:r w:rsidRPr="7EA38841">
        <w:rPr>
          <w:rFonts w:cs="Calibri"/>
          <w:lang w:val="hr"/>
        </w:rPr>
        <w:t>ispunjavati dokument „Opis zahtjeva“ za kolegij Objektno orijentirani razvoj programa. Dokument će biti ispunjavan od strane koleg</w:t>
      </w:r>
      <w:r>
        <w:rPr>
          <w:rFonts w:cs="Calibri"/>
          <w:lang w:val="hr"/>
        </w:rPr>
        <w:t>ice</w:t>
      </w:r>
      <w:r w:rsidRPr="7EA38841">
        <w:rPr>
          <w:rFonts w:cs="Calibri"/>
          <w:lang w:val="hr"/>
        </w:rPr>
        <w:t xml:space="preserve"> </w:t>
      </w:r>
      <w:r>
        <w:rPr>
          <w:rFonts w:cs="Calibri"/>
          <w:lang w:val="hr"/>
        </w:rPr>
        <w:t>Nine</w:t>
      </w:r>
      <w:r w:rsidRPr="7EA38841">
        <w:rPr>
          <w:rFonts w:cs="Calibri"/>
          <w:lang w:val="hr"/>
        </w:rPr>
        <w:t xml:space="preserve">, ali u suradnji s ostatkom tima, programerima te voditeljem tima. Dokument treba biti predan do 28.3. te je dogovoreno da ćemo na sprint </w:t>
      </w:r>
      <w:r>
        <w:rPr>
          <w:rFonts w:cs="Calibri"/>
          <w:lang w:val="hr"/>
        </w:rPr>
        <w:t xml:space="preserve">planovima </w:t>
      </w:r>
      <w:r w:rsidRPr="7EA38841">
        <w:rPr>
          <w:rFonts w:cs="Calibri"/>
          <w:lang w:val="hr"/>
        </w:rPr>
        <w:t xml:space="preserve">samo proći po dokumentu kako bi vidjeli kako napreduje. </w:t>
      </w:r>
      <w:r>
        <w:rPr>
          <w:rFonts w:cs="Calibri"/>
          <w:lang w:val="hr"/>
        </w:rPr>
        <w:t xml:space="preserve">Profesoru su na vježbama predstavljene funkcionalnosti koje su i bile prihvaćene te su kolege  </w:t>
      </w:r>
      <w:r w:rsidRPr="00E25822">
        <w:rPr>
          <w:rFonts w:cs="Calibri"/>
          <w:lang w:val="hr"/>
        </w:rPr>
        <w:t>Dorian Hajnić</w:t>
      </w:r>
      <w:r>
        <w:rPr>
          <w:rFonts w:cs="Calibri"/>
          <w:lang w:val="hr"/>
        </w:rPr>
        <w:t xml:space="preserve"> i </w:t>
      </w:r>
      <w:r w:rsidRPr="00E25822">
        <w:rPr>
          <w:rFonts w:cs="Calibri"/>
          <w:lang w:val="hr"/>
        </w:rPr>
        <w:t>Kristina Aničić</w:t>
      </w:r>
      <w:r>
        <w:rPr>
          <w:rFonts w:cs="Calibri"/>
          <w:lang w:val="hr"/>
        </w:rPr>
        <w:t xml:space="preserve"> mogli početi s izradom same </w:t>
      </w:r>
      <w:r w:rsidR="00687D14">
        <w:rPr>
          <w:rFonts w:cs="Calibri"/>
          <w:lang w:val="hr"/>
        </w:rPr>
        <w:t>aplikacije</w:t>
      </w:r>
      <w:r>
        <w:rPr>
          <w:rFonts w:cs="Calibri"/>
          <w:lang w:val="hr"/>
        </w:rPr>
        <w:t>.</w:t>
      </w:r>
    </w:p>
    <w:p w14:paraId="7D34F5C7" w14:textId="53135E6B" w:rsidR="002C295F" w:rsidRDefault="00E25822" w:rsidP="7EA38841">
      <w:r w:rsidRPr="7EA38841">
        <w:rPr>
          <w:rFonts w:cs="Calibri"/>
          <w:lang w:val="hr"/>
        </w:rPr>
        <w:t xml:space="preserve">Pošto je kolega </w:t>
      </w:r>
      <w:r>
        <w:rPr>
          <w:rFonts w:cs="Calibri"/>
          <w:lang w:val="hr"/>
        </w:rPr>
        <w:t>Dorian Hajnić</w:t>
      </w:r>
      <w:r w:rsidRPr="7EA38841">
        <w:rPr>
          <w:rFonts w:cs="Calibri"/>
          <w:lang w:val="hr"/>
        </w:rPr>
        <w:t xml:space="preserve"> </w:t>
      </w:r>
      <w:r w:rsidR="00687D14" w:rsidRPr="7EA38841">
        <w:rPr>
          <w:rFonts w:cs="Calibri"/>
          <w:lang w:val="hr"/>
        </w:rPr>
        <w:t>dodijeljen</w:t>
      </w:r>
      <w:r w:rsidRPr="7EA38841">
        <w:rPr>
          <w:rFonts w:cs="Calibri"/>
          <w:lang w:val="hr"/>
        </w:rPr>
        <w:t xml:space="preserve"> na backend dio izrade aplikacije, kolega je dobio zadatak da napravi dizajn baze podataka te da odabere koja će se baza podataka koristiti u aplikaciji. </w:t>
      </w:r>
      <w:r>
        <w:rPr>
          <w:rFonts w:cs="Calibri"/>
          <w:lang w:val="hr"/>
        </w:rPr>
        <w:t>Te je odabrao SQL lite bazu podataka.</w:t>
      </w:r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25822" w14:paraId="78D621D7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A1E23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83294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D2D59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59E5E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25822" w14:paraId="2512A1D2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DD1B2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67B6A8" w14:textId="435BD4CE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D71ECE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C57B2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28.3.2022.</w:t>
            </w:r>
          </w:p>
        </w:tc>
      </w:tr>
      <w:tr w:rsidR="00E25822" w14:paraId="41814DE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D6CB8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Postaviti backend 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4AFCDF" w14:textId="140E7F8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D3B00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15058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732BDDF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97670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Postaviti frontend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5918B2" w14:textId="1B7AFC6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151645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0411F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B966148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AAFF3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Dizajn baze 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0E77DD" w14:textId="46E1A31C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1935A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2CDFE7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487D70A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1EE21F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Definicija svih projektnih zahtjeva („Analiza zahtjeva“)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90AC74" w14:textId="4AFE4732" w:rsidR="00E25822" w:rsidRDefault="00E25822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 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348BA0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DD366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</w:tbl>
    <w:p w14:paraId="5A56C461" w14:textId="77777777" w:rsidR="00306342" w:rsidRDefault="00306342" w:rsidP="00306342">
      <w:pPr>
        <w:pStyle w:val="Naslov1"/>
      </w:pPr>
      <w:bookmarkStart w:id="6" w:name="_Toc412973805"/>
      <w:r>
        <w:lastRenderedPageBreak/>
        <w:t>Treći tjedan</w:t>
      </w:r>
      <w:bookmarkEnd w:id="6"/>
    </w:p>
    <w:p w14:paraId="14F878F5" w14:textId="635486F1" w:rsidR="00E25822" w:rsidRDefault="00E25822" w:rsidP="00E25822">
      <w:r>
        <w:t>Za treći tjedan ili treći sprint je dogovoreno da će koleg</w:t>
      </w:r>
      <w:r w:rsidR="00E04CF5">
        <w:t xml:space="preserve">ica Nina </w:t>
      </w:r>
      <w:r>
        <w:t>nastaviti s ispunjavanjem UML opisa zahtjeva</w:t>
      </w:r>
      <w:r w:rsidR="00E04CF5">
        <w:t>.</w:t>
      </w:r>
    </w:p>
    <w:p w14:paraId="1B4504F4" w14:textId="2C86E8EB" w:rsidR="00E25822" w:rsidRDefault="00E25822" w:rsidP="00E25822">
      <w:r>
        <w:t xml:space="preserve">Kolegica </w:t>
      </w:r>
      <w:r w:rsidR="00E04CF5" w:rsidRPr="00E04CF5">
        <w:t xml:space="preserve">Kristina Aničić </w:t>
      </w:r>
      <w:r>
        <w:t xml:space="preserve">je dobila zadatak da dizajnira GUI kako bi ga programeri mogli implementirati. </w:t>
      </w:r>
    </w:p>
    <w:p w14:paraId="29B0F4D7" w14:textId="4C8AA3FE" w:rsidR="00E25822" w:rsidRDefault="00E04CF5" w:rsidP="00E25822">
      <w:r>
        <w:t xml:space="preserve">Kolega Dorian je dizajnirao bazu podataka i krenuo u izradu funkcionalnosti </w:t>
      </w:r>
      <w:r w:rsidR="00687D14">
        <w:t>aplikacije</w:t>
      </w:r>
      <w:r>
        <w:t xml:space="preserve"> zajedno s Kristinom Aničić koja izrađuje front end dio </w:t>
      </w:r>
      <w:r w:rsidR="00687D14">
        <w:t>aplikacije</w:t>
      </w:r>
      <w:r>
        <w:t xml:space="preserve"> tako da bi aplikacija što prije mogla krenuti s testiranjem. </w:t>
      </w:r>
      <w:r w:rsidR="00E25822">
        <w:t>Također na frontendu će se implementirati search funkcionalnost za pretraživanje karata koje su u bazi, a na backendu će istu funkcionalnost raditi</w:t>
      </w:r>
      <w:r>
        <w:t xml:space="preserve"> </w:t>
      </w:r>
      <w:r w:rsidR="00687D14">
        <w:t>kolega</w:t>
      </w:r>
      <w:r>
        <w:t xml:space="preserve"> Dorian</w:t>
      </w:r>
      <w:r w:rsidR="00E25822">
        <w:t>.</w:t>
      </w:r>
    </w:p>
    <w:p w14:paraId="2FC17F8B" w14:textId="4F692B15" w:rsidR="00306342" w:rsidRDefault="00E25822" w:rsidP="00E25822">
      <w:r>
        <w:t xml:space="preserve">Kolega </w:t>
      </w:r>
      <w:r w:rsidR="00E04CF5">
        <w:t xml:space="preserve">Dorian je isto </w:t>
      </w:r>
      <w:r>
        <w:t xml:space="preserve">dobio zadatak da napravi CRUD (create, read, update, delete) funkcionalnost koja će biti dostupna samo administratoru kako bi mogao dodavati ili uklanjati karte iz baze.  </w:t>
      </w:r>
    </w:p>
    <w:tbl>
      <w:tblPr>
        <w:tblStyle w:val="Reetkatablice"/>
        <w:tblW w:w="9060" w:type="dxa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04CF5" w14:paraId="73DFEF94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F74733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7362EB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A6A0B9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709A6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04CF5" w14:paraId="19545221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6FE4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85807F" w14:textId="1018338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9F6379" w14:textId="6016EB0D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802E7" w14:textId="6C1E4E20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6545653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DF7947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Dizajn GUIa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3C88F5" w14:textId="2A393855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5F1BFC" w14:textId="43D23B8D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C16B7D" w14:textId="05A8C77F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0B3D0C1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47C6EB" w14:textId="20E5E47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Baza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6EF1B" w14:textId="4982B7F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2F8818" w14:textId="3FA49AB5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84DDC8" w14:textId="31A89D8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5227D6DA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048373" w14:textId="1D2F9EC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[Login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33B11E" w14:textId="0192C79B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1E7350" w14:textId="0F8B68FB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3A8C5F" w14:textId="77CB430F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02E4868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55A59" w14:textId="5FFE4B84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Search funkcionalnost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recepte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87EE02" w14:textId="11C0ECE2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C2AF3A" w14:textId="29130A9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C8F825" w14:textId="25E2F49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237E2885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D24587" w14:textId="211E7A75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CRUD za admin sustav dodavanja postojećih karata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C20823" w14:textId="2CFB887D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BEF41D" w14:textId="5757E191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A7EEB9" w14:textId="2CD72BD4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6DECFB2B" w14:textId="4A81E0CE" w:rsidR="00952FB4" w:rsidRDefault="00952FB4" w:rsidP="00952FB4"/>
    <w:p w14:paraId="739A26FC" w14:textId="77777777" w:rsidR="00952FB4" w:rsidRDefault="00952FB4">
      <w:pPr>
        <w:spacing w:after="0" w:line="240" w:lineRule="auto"/>
      </w:pPr>
      <w:r>
        <w:br w:type="page"/>
      </w:r>
    </w:p>
    <w:p w14:paraId="5B403D70" w14:textId="77777777" w:rsidR="00952FB4" w:rsidRDefault="00952FB4" w:rsidP="00952FB4"/>
    <w:p w14:paraId="376C86F9" w14:textId="77777777" w:rsidR="00952FB4" w:rsidRDefault="00952FB4" w:rsidP="00952FB4">
      <w:pPr>
        <w:pStyle w:val="Naslov1"/>
      </w:pPr>
      <w:bookmarkStart w:id="7" w:name="_Toc412973806"/>
      <w:r>
        <w:t>Četvrti tjedan</w:t>
      </w:r>
      <w:bookmarkEnd w:id="7"/>
    </w:p>
    <w:p w14:paraId="3DEAAF81" w14:textId="0A3C1A13" w:rsid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Prošli sprint je dovršen dizajn stranice i baze podataka.</w:t>
      </w:r>
    </w:p>
    <w:p w14:paraId="6EEAA6E1" w14:textId="5396706A" w:rsidR="005770CB" w:rsidRDefault="00952FB4" w:rsidP="00952FB4">
      <w:pPr>
        <w:rPr>
          <w:rFonts w:cs="Calibri"/>
          <w:lang w:val="hr"/>
        </w:rPr>
      </w:pPr>
      <w:r w:rsidRPr="7EA38841">
        <w:rPr>
          <w:rFonts w:cs="Calibri"/>
          <w:lang w:val="hr"/>
        </w:rPr>
        <w:t xml:space="preserve">Ovaj sprint </w:t>
      </w:r>
      <w:r>
        <w:rPr>
          <w:rFonts w:cs="Calibri"/>
          <w:lang w:val="hr"/>
        </w:rPr>
        <w:t xml:space="preserve">su određeni zadaci </w:t>
      </w:r>
      <w:r w:rsidR="005770CB">
        <w:rPr>
          <w:rFonts w:cs="Calibri"/>
          <w:lang w:val="hr"/>
        </w:rPr>
        <w:t xml:space="preserve">i tako kolega Dorian i kolegica Kristina </w:t>
      </w:r>
      <w:r>
        <w:rPr>
          <w:rFonts w:cs="Calibri"/>
          <w:lang w:val="hr"/>
        </w:rPr>
        <w:t>treba</w:t>
      </w:r>
      <w:r w:rsidR="005770CB">
        <w:rPr>
          <w:rFonts w:cs="Calibri"/>
          <w:lang w:val="hr"/>
        </w:rPr>
        <w:t>ju</w:t>
      </w:r>
      <w:r>
        <w:rPr>
          <w:rFonts w:cs="Calibri"/>
          <w:lang w:val="hr"/>
        </w:rPr>
        <w:t xml:space="preserve"> povezati</w:t>
      </w:r>
      <w:r w:rsidR="005770CB">
        <w:rPr>
          <w:rFonts w:cs="Calibri"/>
          <w:lang w:val="hr"/>
        </w:rPr>
        <w:t xml:space="preserve"> stranicu</w:t>
      </w:r>
      <w:r>
        <w:rPr>
          <w:rFonts w:cs="Calibri"/>
          <w:lang w:val="hr"/>
        </w:rPr>
        <w:t xml:space="preserve"> s bazom</w:t>
      </w:r>
      <w:r w:rsidR="005770CB">
        <w:rPr>
          <w:rFonts w:cs="Calibri"/>
          <w:lang w:val="hr"/>
        </w:rPr>
        <w:t xml:space="preserve"> kao i povezati login i registraciju s bazom podataka.</w:t>
      </w:r>
    </w:p>
    <w:p w14:paraId="757C1E08" w14:textId="35991391" w:rsidR="005770CB" w:rsidRDefault="00952FB4" w:rsidP="00952FB4">
      <w:pPr>
        <w:rPr>
          <w:rFonts w:cs="Calibri"/>
          <w:lang w:val="hr"/>
        </w:rPr>
      </w:pPr>
      <w:r>
        <w:rPr>
          <w:rFonts w:cs="Calibri"/>
          <w:lang w:val="hr"/>
        </w:rPr>
        <w:t>Uz to kolegica Kristina mora dovršiti izgled logina i izgled ekrana za registraciju.</w:t>
      </w:r>
      <w:r w:rsidR="005770CB">
        <w:rPr>
          <w:rFonts w:cs="Calibri"/>
          <w:lang w:val="hr"/>
        </w:rPr>
        <w:t xml:space="preserve"> N</w:t>
      </w:r>
      <w:r>
        <w:rPr>
          <w:rFonts w:cs="Calibri"/>
          <w:lang w:val="hr"/>
        </w:rPr>
        <w:t xml:space="preserve">akon toga kolegica Kristina isto tako mora </w:t>
      </w:r>
      <w:r w:rsidR="005770CB">
        <w:rPr>
          <w:rFonts w:cs="Calibri"/>
          <w:lang w:val="hr"/>
        </w:rPr>
        <w:t>dovršiti da se klikom na recept prikazuje informacije vezane za kliknuti recept.</w:t>
      </w:r>
    </w:p>
    <w:p w14:paraId="5A1F33D2" w14:textId="2275C6C6" w:rsid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Kolege programeri su dobili zadatak da popune dokument definicija fizičke strukture.</w:t>
      </w:r>
    </w:p>
    <w:p w14:paraId="6DB58B33" w14:textId="00B14FE7" w:rsidR="005770CB" w:rsidRP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Voditelj tima Nikola Platnjak i kolegica Nina imaju zadatak popuniti ostatak dokumentacije.</w:t>
      </w:r>
    </w:p>
    <w:p w14:paraId="6E06D16C" w14:textId="32CF410F" w:rsidR="00952FB4" w:rsidRDefault="00952FB4" w:rsidP="00952FB4">
      <w:r w:rsidRPr="7EA38841">
        <w:rPr>
          <w:rFonts w:cs="Calibri"/>
          <w:lang w:val="hr"/>
        </w:rPr>
        <w:t xml:space="preserve">  </w:t>
      </w:r>
    </w:p>
    <w:tbl>
      <w:tblPr>
        <w:tblStyle w:val="Reetkatablice"/>
        <w:tblW w:w="9610" w:type="dxa"/>
        <w:tblInd w:w="-550" w:type="dxa"/>
        <w:tblLayout w:type="fixed"/>
        <w:tblLook w:val="04A0" w:firstRow="1" w:lastRow="0" w:firstColumn="1" w:lastColumn="0" w:noHBand="0" w:noVBand="1"/>
      </w:tblPr>
      <w:tblGrid>
        <w:gridCol w:w="3070"/>
        <w:gridCol w:w="2520"/>
        <w:gridCol w:w="2010"/>
        <w:gridCol w:w="2010"/>
      </w:tblGrid>
      <w:tr w:rsidR="00952FB4" w14:paraId="5A8A5EFF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9D049D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C6AF90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49E775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411334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952FB4" w14:paraId="46F6C918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6B4F51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CE9D28" w14:textId="2B2B5144" w:rsidR="00952FB4" w:rsidRDefault="00581103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6FF35B" w14:textId="2F9C694A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D7AC39" w14:textId="6F302F4F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06D371C6" w14:textId="77777777" w:rsidTr="007E181C">
        <w:trPr>
          <w:trHeight w:val="831"/>
        </w:trPr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BDC592" w14:textId="2144E339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povezivanje logina i registracije s bazom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515FF6" w14:textId="1D0A1B3E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DB3CC2" w14:textId="2E533F7B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8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B69087" w14:textId="0F3FA59C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7E181C" w14:paraId="267A23B8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35E340" w14:textId="4B174B91" w:rsidR="007E181C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Kreiranje klase za razmjenu podataka između backenda i front enda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5BDF19" w14:textId="51F65004" w:rsidR="007E181C" w:rsidRPr="00E25822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8A9B8D" w14:textId="26AE1652" w:rsidR="007E181C" w:rsidRPr="7EA38841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7E1F0D" w14:textId="7AAEB5D1" w:rsidR="007E181C" w:rsidRPr="7EA38841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73BDB007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C06D87" w14:textId="3594B54F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Dodati search funkcionalnosti na backendu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36C184" w14:textId="1FE0F08D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AAA6F8" w14:textId="7B8BA47F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D42C8A" w14:textId="254417A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71C6D315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16ED29" w14:textId="00D407FC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izgled login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951809" w14:textId="1FC8400E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C7D874" w14:textId="2A00DA3C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C7A30B" w14:textId="2D2AEC1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4C37A2F1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9CB0A8" w14:textId="7A99FEE1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Izgled registracije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3209C0" w14:textId="2DDA3B43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ACFA2B" w14:textId="70C3ED95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062147" w14:textId="7D2D183B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546CE804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72E506" w14:textId="416577B4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Klik na recept = prikaz informacija o recpetu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C8D91F" w14:textId="492F1619" w:rsidR="00952FB4" w:rsidRDefault="00687D14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3E27BF" w14:textId="2E6F8816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8787AD" w14:textId="2877D07C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5E70C454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D0735F" w14:textId="274CB97B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E6BC15" w14:textId="2DF6DD20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CA50CA" w14:textId="378CB505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8A2315" w14:textId="07CFDBD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2728B358" w14:textId="185D96FC" w:rsidR="00952FB4" w:rsidRDefault="00952FB4" w:rsidP="00952FB4"/>
    <w:p w14:paraId="5F74EEDD" w14:textId="77777777" w:rsidR="00952FB4" w:rsidRDefault="00952FB4" w:rsidP="00952FB4"/>
    <w:p w14:paraId="3567DEDE" w14:textId="77777777" w:rsidR="00E04CF5" w:rsidRDefault="00E04CF5" w:rsidP="00E25822"/>
    <w:p w14:paraId="5697C906" w14:textId="75185332" w:rsidR="001016DC" w:rsidRDefault="001016DC" w:rsidP="00306342">
      <w:pPr>
        <w:pStyle w:val="Naslov1"/>
      </w:pPr>
      <w:bookmarkStart w:id="8" w:name="_Toc412973808"/>
      <w:r>
        <w:lastRenderedPageBreak/>
        <w:t>Peti tjedan</w:t>
      </w:r>
    </w:p>
    <w:p w14:paraId="4F86CE8C" w14:textId="77777777" w:rsidR="001016DC" w:rsidRDefault="001016DC" w:rsidP="001016DC"/>
    <w:p w14:paraId="09AFC02B" w14:textId="2A680508" w:rsidR="001016DC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>Prošli sprint je dovršen izgled login i registracije te je u ovom tjednu povezan s backendom.</w:t>
      </w:r>
    </w:p>
    <w:p w14:paraId="366BEBEB" w14:textId="36510137" w:rsidR="001016DC" w:rsidRDefault="001016DC" w:rsidP="001016DC">
      <w:pPr>
        <w:rPr>
          <w:rFonts w:cs="Calibri"/>
          <w:lang w:val="hr"/>
        </w:rPr>
      </w:pPr>
      <w:r w:rsidRPr="7EA38841">
        <w:rPr>
          <w:rFonts w:cs="Calibri"/>
          <w:lang w:val="hr"/>
        </w:rPr>
        <w:t xml:space="preserve">Ovaj sprint </w:t>
      </w:r>
      <w:r>
        <w:rPr>
          <w:rFonts w:cs="Calibri"/>
          <w:lang w:val="hr"/>
        </w:rPr>
        <w:t>su određeni zadaci i tako kolega Dorian mora spojiti pretraživanje s backenda na frontend.</w:t>
      </w:r>
    </w:p>
    <w:p w14:paraId="4673C401" w14:textId="02C6FC2C" w:rsidR="001016DC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>Voditelj tima Nikola Platnjak i kolegica Nina popunjavaju dokumentaciju potrebnu za tjedan 5 i 6.</w:t>
      </w:r>
    </w:p>
    <w:p w14:paraId="5CFFBF8A" w14:textId="30A2E11D" w:rsidR="001016DC" w:rsidRPr="005770CB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>Kolegica Kristina ima zadatak da napravi izgled stranice za administraciju kao i funkcionalnosti frontenda dok kolega Dorian mora te funkcionalnosti povezati s bazom podataka</w:t>
      </w:r>
    </w:p>
    <w:p w14:paraId="5A63F5AF" w14:textId="77777777" w:rsidR="001016DC" w:rsidRDefault="001016DC" w:rsidP="001016DC">
      <w:r w:rsidRPr="7EA38841">
        <w:rPr>
          <w:rFonts w:cs="Calibri"/>
          <w:lang w:val="hr"/>
        </w:rPr>
        <w:t xml:space="preserve">  </w:t>
      </w:r>
    </w:p>
    <w:tbl>
      <w:tblPr>
        <w:tblStyle w:val="Reetkatablice"/>
        <w:tblW w:w="9212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2672"/>
        <w:gridCol w:w="2520"/>
        <w:gridCol w:w="2010"/>
        <w:gridCol w:w="2010"/>
      </w:tblGrid>
      <w:tr w:rsidR="001016DC" w14:paraId="4BC8B925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D531A3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DE05BE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8F2775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E9A0C1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1016DC" w14:paraId="1E7627BD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73A0A6" w14:textId="2079B96E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Dijagrami 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E6E2D5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990031" w14:textId="5CB51D31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A9001C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58EED288" w14:textId="77777777" w:rsidTr="001016DC">
        <w:trPr>
          <w:trHeight w:val="831"/>
        </w:trPr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DF30FD" w14:textId="24966034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Povezivanje pretraživanje frontend s backendom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671DA5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E92492" w14:textId="261ADC1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2CE8E0" w14:textId="6531269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5.4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7B4F81D0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0FA098" w14:textId="1989EDFD" w:rsidR="001016DC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DD.04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90C45B" w14:textId="5413DB1A" w:rsidR="001016DC" w:rsidRPr="00E25822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C9A86E" w14:textId="3B75E932" w:rsidR="001016DC" w:rsidRPr="7EA38841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4F67D7" w14:textId="61DA6AC6" w:rsidR="001016DC" w:rsidRPr="7EA38841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26.3.2024.</w:t>
            </w:r>
          </w:p>
        </w:tc>
      </w:tr>
      <w:tr w:rsidR="001016DC" w14:paraId="2973A62B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33F92E" w14:textId="118F15B4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DD.05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EB33D9" w14:textId="6F77F753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30F962" w14:textId="7761BABC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DBC725" w14:textId="47DDC186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26.3.2024.</w:t>
            </w:r>
          </w:p>
        </w:tc>
      </w:tr>
      <w:tr w:rsidR="001016DC" w14:paraId="10D00594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BA944A" w14:textId="106C76AE" w:rsidR="001016DC" w:rsidRPr="001016DC" w:rsidRDefault="001016DC" w:rsidP="00A6295F">
            <w:pPr>
              <w:spacing w:line="257" w:lineRule="auto"/>
              <w:jc w:val="both"/>
              <w:rPr>
                <w:rFonts w:ascii="Arial" w:hAnsi="Arial" w:cs="Arial"/>
              </w:rPr>
            </w:pPr>
            <w:r w:rsidRPr="001016DC">
              <w:rPr>
                <w:rFonts w:ascii="Arial" w:hAnsi="Arial" w:cs="Arial"/>
                <w:sz w:val="24"/>
                <w:szCs w:val="24"/>
              </w:rPr>
              <w:t>Login na backend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D7BE77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B29E11" w14:textId="136CE53C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66CCE9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24AD367E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72A6B5" w14:textId="1097DAE5" w:rsidR="001016DC" w:rsidRDefault="001016DC" w:rsidP="001016DC">
            <w:pPr>
              <w:spacing w:line="257" w:lineRule="auto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Registracija na backend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721A1D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609264" w14:textId="5A81045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DCE796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0329CC39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CBB551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F7E575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2A64E3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6D38D4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2827608D" w14:textId="77777777" w:rsidR="001016DC" w:rsidRPr="001016DC" w:rsidRDefault="001016DC" w:rsidP="001016DC"/>
    <w:p w14:paraId="17E2940D" w14:textId="1807CEB0" w:rsidR="00306342" w:rsidRDefault="00306342" w:rsidP="001016DC">
      <w:pPr>
        <w:pStyle w:val="Naslov1"/>
      </w:pPr>
      <w:r>
        <w:t>Šesti  tjedan</w:t>
      </w:r>
      <w:bookmarkEnd w:id="8"/>
    </w:p>
    <w:p w14:paraId="0A4F7224" w14:textId="3504A200" w:rsidR="00306342" w:rsidRDefault="00306342" w:rsidP="7EA38841"/>
    <w:p w14:paraId="56FEAD87" w14:textId="77777777" w:rsidR="00687D14" w:rsidRPr="00687D14" w:rsidRDefault="00687D14" w:rsidP="00687D14">
      <w:pPr>
        <w:rPr>
          <w:rFonts w:cs="Calibri"/>
          <w:lang w:val="hr"/>
        </w:rPr>
      </w:pPr>
      <w:r w:rsidRPr="00687D14">
        <w:rPr>
          <w:rFonts w:cs="Calibri"/>
          <w:lang w:val="hr"/>
        </w:rPr>
        <w:t>Prošli sprint je završen, uspješno smo implementirali povezivanje pretraživanja na frontendu i oblikovali izgled stranice za administraciju.</w:t>
      </w:r>
    </w:p>
    <w:p w14:paraId="035406FD" w14:textId="77777777" w:rsidR="00687D14" w:rsidRPr="00687D14" w:rsidRDefault="00687D14" w:rsidP="00687D14">
      <w:pPr>
        <w:rPr>
          <w:rFonts w:cs="Calibri"/>
          <w:lang w:val="hr"/>
        </w:rPr>
      </w:pPr>
      <w:r w:rsidRPr="00687D14">
        <w:rPr>
          <w:rFonts w:cs="Calibri"/>
          <w:lang w:val="hr"/>
        </w:rPr>
        <w:t>U ovom sprintu su određeni zadaci za kolegu Doriana, koji će se fokusirati na razvoj funkcionalnosti za prikaz, dodavanje i brisanje favorita korisnika, te će također implementirati funkciju za konverziju mjernih jedinica.</w:t>
      </w:r>
    </w:p>
    <w:p w14:paraId="499CBD73" w14:textId="77777777" w:rsidR="00687D14" w:rsidRDefault="00687D14" w:rsidP="00687D14">
      <w:pPr>
        <w:rPr>
          <w:rFonts w:cs="Calibri"/>
          <w:lang w:val="hr"/>
        </w:rPr>
      </w:pPr>
      <w:r w:rsidRPr="00687D14">
        <w:rPr>
          <w:rFonts w:cs="Calibri"/>
          <w:lang w:val="hr"/>
        </w:rPr>
        <w:lastRenderedPageBreak/>
        <w:t>Kristina će biti zadužena za integraciju svih funkcionalnosti na frontendu, uključujući prikaz favorita, te će također implementirati funkcionalnost za spremanje recepta kao PDF.</w:t>
      </w:r>
    </w:p>
    <w:tbl>
      <w:tblPr>
        <w:tblStyle w:val="Reetkatablice"/>
        <w:tblW w:w="9212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2672"/>
        <w:gridCol w:w="2520"/>
        <w:gridCol w:w="2010"/>
        <w:gridCol w:w="2010"/>
      </w:tblGrid>
      <w:tr w:rsidR="00687D14" w14:paraId="7DE745C9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E06792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F20FFF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5CA02D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799F76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687D14" w14:paraId="5DDF61E8" w14:textId="77777777" w:rsidTr="002E6BB9">
        <w:trPr>
          <w:trHeight w:val="831"/>
        </w:trPr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6D1AA5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Funkcije za p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rikaz, dodavanje i brisanje favorita u backendu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A3F1B2" w14:textId="77777777" w:rsidR="00687D14" w:rsidRDefault="00687D14" w:rsidP="002E6BB9">
            <w:pPr>
              <w:spacing w:line="257" w:lineRule="auto"/>
              <w:jc w:val="both"/>
            </w:pP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7C3DFC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62E45C" w14:textId="77777777" w:rsidR="00687D14" w:rsidRDefault="00687D14" w:rsidP="002E6BB9">
            <w:pPr>
              <w:spacing w:line="257" w:lineRule="auto"/>
              <w:jc w:val="both"/>
            </w:pP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5.4.2024</w:t>
            </w:r>
          </w:p>
        </w:tc>
      </w:tr>
      <w:tr w:rsidR="00687D14" w14:paraId="598415B2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BBDBDE" w14:textId="77777777" w:rsidR="00687D14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Povezivanje funkcionalnosti favorita backenda s frontendom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EEC4A5" w14:textId="77777777" w:rsidR="00687D14" w:rsidRPr="00E25822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FA9E20" w14:textId="77777777" w:rsidR="00687D14" w:rsidRPr="7EA38841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90DD3C" w14:textId="77777777" w:rsidR="00687D14" w:rsidRPr="7EA38841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5.4.2024</w:t>
            </w:r>
          </w:p>
        </w:tc>
      </w:tr>
      <w:tr w:rsidR="00687D14" w14:paraId="0C1DB7A5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4131C5" w14:textId="77777777" w:rsidR="00687D14" w:rsidRDefault="00687D14" w:rsidP="002E6BB9">
            <w:pPr>
              <w:spacing w:line="257" w:lineRule="auto"/>
              <w:jc w:val="both"/>
            </w:pPr>
            <w:r w:rsidRPr="003B27F6">
              <w:rPr>
                <w:rFonts w:ascii="Arial" w:eastAsia="Arial" w:hAnsi="Arial" w:cs="Arial"/>
                <w:sz w:val="24"/>
                <w:szCs w:val="24"/>
                <w:lang w:val="hr"/>
              </w:rPr>
              <w:t>Dodavanje funkcije za postavljanje mjernih jedinica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1F1FD1" w14:textId="77777777" w:rsidR="00687D14" w:rsidRDefault="00687D14" w:rsidP="002E6BB9">
            <w:pPr>
              <w:spacing w:line="257" w:lineRule="auto"/>
              <w:jc w:val="both"/>
            </w:pP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4792D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79B4E6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.4.2024</w:t>
            </w:r>
          </w:p>
        </w:tc>
      </w:tr>
      <w:tr w:rsidR="00687D14" w14:paraId="3FFB5098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1AF17B" w14:textId="77777777" w:rsidR="00687D14" w:rsidRPr="001016DC" w:rsidRDefault="00687D14" w:rsidP="002E6BB9">
            <w:pPr>
              <w:spacing w:line="257" w:lineRule="auto"/>
              <w:jc w:val="both"/>
              <w:rPr>
                <w:rFonts w:ascii="Arial" w:hAnsi="Arial" w:cs="Arial"/>
              </w:rPr>
            </w:pPr>
            <w:r w:rsidRPr="003B27F6">
              <w:rPr>
                <w:rFonts w:ascii="Arial" w:eastAsia="Arial" w:hAnsi="Arial" w:cs="Arial"/>
                <w:sz w:val="24"/>
                <w:szCs w:val="24"/>
                <w:lang w:val="hr"/>
              </w:rPr>
              <w:t>Dodavanje funkcije za spremanje recepta kao pdf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AEF2E6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A914BA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8D2619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.4.2024</w:t>
            </w:r>
          </w:p>
        </w:tc>
      </w:tr>
      <w:tr w:rsidR="00687D14" w14:paraId="520DAB5E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4FA3F2" w14:textId="77777777" w:rsidR="00687D14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5154C1" w14:textId="49D7DF28" w:rsidR="00687D14" w:rsidRPr="00E25822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</w:t>
            </w:r>
            <w:r w:rsidR="00365D9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2D41CA" w14:textId="77777777" w:rsidR="00687D14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419569" w14:textId="77777777" w:rsidR="00687D14" w:rsidRPr="7EA38841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2.4.2024</w:t>
            </w:r>
          </w:p>
        </w:tc>
      </w:tr>
      <w:tr w:rsidR="00365D92" w14:paraId="130AA628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00EE7" w14:textId="178F7CE6" w:rsidR="00365D92" w:rsidRDefault="00365D92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Pripremanje testiranja apliakcije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78B59E" w14:textId="1681CA30" w:rsidR="00365D92" w:rsidRPr="00E25822" w:rsidRDefault="00365D92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DC586C" w14:textId="4BEF1B7C" w:rsidR="00365D92" w:rsidRDefault="00365D92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3901E6" w14:textId="401165CE" w:rsidR="00365D92" w:rsidRDefault="00365D92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7.4.2024.</w:t>
            </w:r>
          </w:p>
        </w:tc>
      </w:tr>
    </w:tbl>
    <w:p w14:paraId="5AE48A43" w14:textId="77777777" w:rsidR="00306342" w:rsidRDefault="00306342" w:rsidP="00306342"/>
    <w:p w14:paraId="50F40DEB" w14:textId="4E85CCA1" w:rsidR="00306342" w:rsidRDefault="00306342" w:rsidP="7EA38841"/>
    <w:p w14:paraId="2238CE21" w14:textId="77777777" w:rsidR="00306342" w:rsidRDefault="00306342" w:rsidP="00306342">
      <w:pPr>
        <w:pStyle w:val="Naslov1"/>
      </w:pPr>
      <w:bookmarkStart w:id="9" w:name="_Toc412973809"/>
      <w:r>
        <w:t>Sedmi tjedan</w:t>
      </w:r>
      <w:bookmarkEnd w:id="9"/>
    </w:p>
    <w:p w14:paraId="43A7243F" w14:textId="30E9223F" w:rsidR="00B80839" w:rsidRDefault="00B80839" w:rsidP="7EA38841">
      <w:r>
        <w:t>U sedmom tjednu su zadani zadaci za testiranje te dovršavanje zadataka od prošlog sprinta.</w:t>
      </w:r>
    </w:p>
    <w:p w14:paraId="1FDC24F4" w14:textId="4B68D58E" w:rsidR="00B80839" w:rsidRDefault="00B80839" w:rsidP="7EA38841">
      <w:r>
        <w:t>Od novih zadataka ostalo je ispunjavanje dokumentacije koju radi voditelj tima Nikola uz suradnju s kolegicom Ninom.</w:t>
      </w:r>
    </w:p>
    <w:p w14:paraId="1FE578FA" w14:textId="5A153623" w:rsidR="00CD790D" w:rsidRDefault="00CD790D" w:rsidP="7EA38841">
      <w:r>
        <w:t>Kolegica Nina je popunila dokumentaciju za seminar te je voditelj tima Nikola izradio prezentaciju za prezentiranje na predavanju iz kolegija PIOS.</w:t>
      </w:r>
    </w:p>
    <w:p w14:paraId="5167D914" w14:textId="53DE999E" w:rsidR="00CD790D" w:rsidRDefault="00CD790D" w:rsidP="7EA38841">
      <w:r>
        <w:t>Programeri imaju još malo zadataka da bi finalizirali cijelu aplikaciju da bi tim mogao završiti s cijelim projektom.</w:t>
      </w:r>
    </w:p>
    <w:p w14:paraId="3CAD01E5" w14:textId="77777777" w:rsidR="00CD790D" w:rsidRDefault="00CD790D" w:rsidP="7EA38841"/>
    <w:tbl>
      <w:tblPr>
        <w:tblStyle w:val="Reetkatablice"/>
        <w:tblW w:w="9060" w:type="dxa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CD790D" w14:paraId="302C042E" w14:textId="77777777" w:rsidTr="00EE4A90">
        <w:trPr>
          <w:trHeight w:val="810"/>
        </w:trPr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9C56B7" w14:textId="77777777" w:rsidR="00CD790D" w:rsidRDefault="00CD790D" w:rsidP="00C9385D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lastRenderedPageBreak/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B7A549" w14:textId="77777777" w:rsidR="00CD790D" w:rsidRDefault="00CD790D" w:rsidP="00C9385D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4CD6A1" w14:textId="77777777" w:rsidR="00CD790D" w:rsidRDefault="00CD790D" w:rsidP="00C9385D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D2DB18" w14:textId="77777777" w:rsidR="00CD790D" w:rsidRDefault="00CD790D" w:rsidP="00C9385D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CD790D" w14:paraId="0B6B901F" w14:textId="77777777" w:rsidTr="00EE4A90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A93819" w14:textId="10020899" w:rsidR="00CD790D" w:rsidRDefault="00CD790D" w:rsidP="00C9385D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Izrada prezentacije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D9D353" w14:textId="64CE48C0" w:rsidR="00CD790D" w:rsidRDefault="00CD790D" w:rsidP="00C9385D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8CF27E" w14:textId="24F102B2" w:rsidR="00CD790D" w:rsidRDefault="00CD790D" w:rsidP="00C9385D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3F8F5B" w14:textId="14AFADE4" w:rsidR="00CD790D" w:rsidRDefault="00CD790D" w:rsidP="00C9385D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8.4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E4A90" w14:paraId="2F43D71E" w14:textId="77777777" w:rsidTr="00EE4A90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B05A6A" w14:textId="0DE4815B" w:rsidR="00EE4A90" w:rsidRDefault="00EE4A90" w:rsidP="00EE4A90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Testiranje aplikacije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89789C" w14:textId="16928EC4" w:rsidR="00EE4A90" w:rsidRDefault="00EE4A90" w:rsidP="00EE4A90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00CD790D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E4EC4A" w14:textId="1721440C" w:rsidR="00EE4A90" w:rsidRDefault="00EE4A90" w:rsidP="00EE4A90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4990C6" w14:textId="71A6A6BD" w:rsidR="00EE4A90" w:rsidRDefault="00772E70" w:rsidP="00EE4A90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12</w:t>
            </w:r>
            <w:r w:rsidR="00EE4A90">
              <w:rPr>
                <w:rFonts w:ascii="Arial" w:eastAsia="Arial" w:hAnsi="Arial" w:cs="Arial"/>
                <w:sz w:val="24"/>
                <w:szCs w:val="24"/>
                <w:lang w:val="hr"/>
              </w:rPr>
              <w:t>.4</w:t>
            </w:r>
            <w:r w:rsidR="00EE4A90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 w:rsidR="00EE4A90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EE4A90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E4A90" w14:paraId="04009AC6" w14:textId="77777777" w:rsidTr="00EE4A90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84A4B1" w14:textId="77777777" w:rsidR="00EE4A90" w:rsidRDefault="00EE4A90" w:rsidP="00EE4A90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Ispunjavanje dokumentacije za kolegij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AEF351" w14:textId="62D53884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,</w:t>
            </w:r>
          </w:p>
          <w:p w14:paraId="79B93C2B" w14:textId="40F6827E" w:rsidR="00EE4A90" w:rsidRDefault="00EE4A90" w:rsidP="00EE4A90">
            <w:pPr>
              <w:spacing w:line="257" w:lineRule="auto"/>
              <w:jc w:val="both"/>
            </w:pPr>
            <w:r w:rsidRPr="00CD790D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464457" w14:textId="43622E8E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B8AE38" w14:textId="4EE63C75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9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E4A90" w14:paraId="01065013" w14:textId="77777777" w:rsidTr="00EE4A90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3E5E4C" w14:textId="3AAA94FD" w:rsidR="00EE4A90" w:rsidRDefault="00EE4A90" w:rsidP="00EE4A90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[FE] Promjena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jedinica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B43E36" w14:textId="2232C087" w:rsidR="00EE4A90" w:rsidRDefault="00EE4A90" w:rsidP="00EE4A90">
            <w:pPr>
              <w:spacing w:line="257" w:lineRule="auto"/>
              <w:jc w:val="both"/>
            </w:pPr>
            <w:r w:rsidRPr="00CD790D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C364BA" w14:textId="22CD343C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FBF581" w14:textId="78109DEE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E4A90" w14:paraId="16BD56F2" w14:textId="77777777" w:rsidTr="00EE4A90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3AA644" w14:textId="78FCA355" w:rsidR="00EE4A90" w:rsidRDefault="00EE4A90" w:rsidP="00EE4A90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[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BE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] Promjena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jedinica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0975D7" w14:textId="759ED1D3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A9710" w14:textId="49A665C1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823879" w14:textId="357E1588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9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E4A90" w14:paraId="03E1BCD4" w14:textId="77777777" w:rsidTr="00EE4A90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BD4559" w14:textId="77777777" w:rsidR="00EE4A90" w:rsidRDefault="00EE4A90" w:rsidP="00EE4A90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Dokumentiranje koda - BE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1A5375" w14:textId="2B0BFA95" w:rsidR="00EE4A90" w:rsidRDefault="00EE4A90" w:rsidP="00EE4A90">
            <w:pPr>
              <w:spacing w:line="257" w:lineRule="auto"/>
              <w:jc w:val="both"/>
            </w:pPr>
            <w:r w:rsidRPr="00CD790D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00672D" w14:textId="3616E631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83019C" w14:textId="228611EF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E4A90" w14:paraId="3C126C0F" w14:textId="77777777" w:rsidTr="00EE4A90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15CDF0" w14:textId="77777777" w:rsidR="00EE4A90" w:rsidRDefault="00EE4A90" w:rsidP="00EE4A90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Dokumentiranje koda - FE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8A1727" w14:textId="03AEA258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A6F808" w14:textId="66737753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85FB9B" w14:textId="0E2D02E2" w:rsidR="00EE4A90" w:rsidRDefault="00EE4A90" w:rsidP="00EE4A90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450EA2D7" w14:textId="77777777" w:rsidR="00306342" w:rsidRDefault="00306342" w:rsidP="00306342"/>
    <w:p w14:paraId="3DD355C9" w14:textId="77777777" w:rsidR="00306342" w:rsidRDefault="00306342" w:rsidP="00306342"/>
    <w:p w14:paraId="59F30162" w14:textId="77777777" w:rsidR="00306342" w:rsidRDefault="00306342" w:rsidP="00306342">
      <w:pPr>
        <w:pStyle w:val="Naslov1"/>
      </w:pPr>
      <w:bookmarkStart w:id="10" w:name="_Toc412973810"/>
      <w:r>
        <w:t>Osmi  tjedan</w:t>
      </w:r>
      <w:bookmarkEnd w:id="10"/>
    </w:p>
    <w:p w14:paraId="647BE1A7" w14:textId="54558D59" w:rsidR="00306342" w:rsidRDefault="00306342" w:rsidP="7EA38841"/>
    <w:p w14:paraId="56EE48EE" w14:textId="61F8E31F" w:rsidR="00306342" w:rsidRDefault="00306342" w:rsidP="7EA38841"/>
    <w:p w14:paraId="2908EB2C" w14:textId="77777777" w:rsidR="00306342" w:rsidRDefault="00306342" w:rsidP="00306342"/>
    <w:p w14:paraId="1767AC16" w14:textId="77777777" w:rsidR="00306342" w:rsidRDefault="00306342" w:rsidP="00306342">
      <w:pPr>
        <w:pStyle w:val="Naslov1"/>
      </w:pPr>
      <w:bookmarkStart w:id="11" w:name="_Toc412973811"/>
      <w:r>
        <w:t>Rekapitulacija izvršenja plana</w:t>
      </w:r>
      <w:bookmarkEnd w:id="11"/>
    </w:p>
    <w:p w14:paraId="121FD38A" w14:textId="0A84D5B3" w:rsidR="00306342" w:rsidRDefault="00306342" w:rsidP="7EA38841"/>
    <w:p w14:paraId="1FE2DD96" w14:textId="77777777" w:rsidR="00306342" w:rsidRDefault="00306342" w:rsidP="00306342"/>
    <w:p w14:paraId="27357532" w14:textId="77777777" w:rsidR="00306342" w:rsidRDefault="00306342" w:rsidP="00306342"/>
    <w:p w14:paraId="07F023C8" w14:textId="77777777" w:rsidR="00306342" w:rsidRDefault="00306342" w:rsidP="00306342"/>
    <w:p w14:paraId="4BDB5498" w14:textId="77777777" w:rsidR="00306342" w:rsidRDefault="00306342" w:rsidP="00306342"/>
    <w:p w14:paraId="2916C19D" w14:textId="77777777" w:rsidR="00306342" w:rsidRDefault="00306342" w:rsidP="00306342"/>
    <w:p w14:paraId="74869460" w14:textId="77777777" w:rsidR="00306342" w:rsidRDefault="00306342" w:rsidP="00306342"/>
    <w:p w14:paraId="187F57B8" w14:textId="77777777" w:rsidR="00306342" w:rsidRDefault="00306342" w:rsidP="00F9043E"/>
    <w:sectPr w:rsidR="00306342" w:rsidSect="00424152">
      <w:headerReference w:type="default" r:id="rId12"/>
      <w:footerReference w:type="default" r:id="rId13"/>
      <w:headerReference w:type="first" r:id="rId14"/>
      <w:pgSz w:w="11906" w:h="16838"/>
      <w:pgMar w:top="1417" w:right="1417" w:bottom="1417" w:left="1417" w:header="708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4F1D5" w14:textId="77777777" w:rsidR="00424152" w:rsidRDefault="00424152" w:rsidP="00E9762A">
      <w:pPr>
        <w:spacing w:after="0" w:line="240" w:lineRule="auto"/>
      </w:pPr>
      <w:r>
        <w:separator/>
      </w:r>
    </w:p>
  </w:endnote>
  <w:endnote w:type="continuationSeparator" w:id="0">
    <w:p w14:paraId="3B01CF47" w14:textId="77777777" w:rsidR="00424152" w:rsidRDefault="00424152" w:rsidP="00E9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7FC84F82" w14:textId="77777777" w:rsidTr="005F631A">
      <w:trPr>
        <w:trHeight w:val="269"/>
      </w:trPr>
      <w:tc>
        <w:tcPr>
          <w:tcW w:w="3117" w:type="dxa"/>
        </w:tcPr>
        <w:p w14:paraId="7243A2A4" w14:textId="7DB56C04" w:rsidR="0072389D" w:rsidRPr="005B0AFE" w:rsidRDefault="00535AFF" w:rsidP="00FA1969">
          <w:r>
            <w:fldChar w:fldCharType="begin"/>
          </w:r>
          <w:r>
            <w:instrText xml:space="preserve"> TIME \@ "d.M.yyyy." </w:instrText>
          </w:r>
          <w:r>
            <w:fldChar w:fldCharType="separate"/>
          </w:r>
          <w:r w:rsidR="00B80839">
            <w:rPr>
              <w:noProof/>
            </w:rPr>
            <w:t>9.4.2024.</w:t>
          </w:r>
          <w:r>
            <w:fldChar w:fldCharType="end"/>
          </w:r>
          <w:r w:rsidR="00344D25"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12E3AC2" wp14:editId="07777777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p14="http://schemas.microsoft.com/office/word/2010/wordml" xmlns:a14="http://schemas.microsoft.com/office/drawing/2010/main" xmlns:a="http://schemas.openxmlformats.org/drawingml/2006/main" xmlns:w16du="http://schemas.microsoft.com/office/word/2023/wordml/word16du">
                <w:pict w14:anchorId="7E6EB66A"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</w:p>
      </w:tc>
      <w:tc>
        <w:tcPr>
          <w:tcW w:w="3117" w:type="dxa"/>
        </w:tcPr>
        <w:p w14:paraId="05B0C7B1" w14:textId="168EADD9" w:rsidR="0072389D" w:rsidRDefault="00535AFF" w:rsidP="00C83EE9">
          <w:r>
            <w:rPr>
              <w:noProof/>
            </w:rPr>
            <w:t>Webapp za pregled recepata</w:t>
          </w:r>
        </w:p>
      </w:tc>
      <w:tc>
        <w:tcPr>
          <w:tcW w:w="3117" w:type="dxa"/>
        </w:tcPr>
        <w:p w14:paraId="69ADA923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5616DF">
            <w:rPr>
              <w:noProof/>
            </w:rPr>
            <w:t>2</w:t>
          </w:r>
          <w:r>
            <w:fldChar w:fldCharType="end"/>
          </w:r>
        </w:p>
      </w:tc>
    </w:tr>
  </w:tbl>
  <w:p w14:paraId="5C71F136" w14:textId="77777777" w:rsidR="0072389D" w:rsidRDefault="0072389D" w:rsidP="00CD646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4EAA2" w14:textId="77777777" w:rsidR="00424152" w:rsidRDefault="00424152" w:rsidP="00E9762A">
      <w:pPr>
        <w:spacing w:after="0" w:line="240" w:lineRule="auto"/>
      </w:pPr>
      <w:r>
        <w:separator/>
      </w:r>
    </w:p>
  </w:footnote>
  <w:footnote w:type="continuationSeparator" w:id="0">
    <w:p w14:paraId="192705E4" w14:textId="77777777" w:rsidR="00424152" w:rsidRDefault="00424152" w:rsidP="00E9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08B2E565" w14:textId="77777777" w:rsidTr="7E778B97">
      <w:trPr>
        <w:trHeight w:val="276"/>
      </w:trPr>
      <w:tc>
        <w:tcPr>
          <w:tcW w:w="4779" w:type="dxa"/>
          <w:vAlign w:val="center"/>
        </w:tcPr>
        <w:p w14:paraId="09E62072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7216" behindDoc="1" locked="0" layoutInCell="1" allowOverlap="1" wp14:anchorId="07CA29BE" wp14:editId="07777777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7E778B97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1B9CAF94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54738AF4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2A365" w14:textId="77777777" w:rsidR="00344D25" w:rsidRPr="008F2EF3" w:rsidRDefault="7E778B97" w:rsidP="00805655">
    <w:pPr>
      <w:pStyle w:val="Zaglavlje"/>
      <w:jc w:val="center"/>
    </w:pPr>
    <w:r>
      <w:rPr>
        <w:noProof/>
      </w:rPr>
      <w:drawing>
        <wp:inline distT="0" distB="0" distL="0" distR="0" wp14:anchorId="0C3F05D6" wp14:editId="4A93FA6B">
          <wp:extent cx="4515480" cy="781159"/>
          <wp:effectExtent l="0" t="0" r="0" b="0"/>
          <wp:docPr id="67728187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62338739">
    <w:abstractNumId w:val="6"/>
  </w:num>
  <w:num w:numId="2" w16cid:durableId="348918956">
    <w:abstractNumId w:val="3"/>
  </w:num>
  <w:num w:numId="3" w16cid:durableId="1217620871">
    <w:abstractNumId w:val="1"/>
  </w:num>
  <w:num w:numId="4" w16cid:durableId="450786574">
    <w:abstractNumId w:val="4"/>
  </w:num>
  <w:num w:numId="5" w16cid:durableId="607158175">
    <w:abstractNumId w:val="7"/>
  </w:num>
  <w:num w:numId="6" w16cid:durableId="99880426">
    <w:abstractNumId w:val="0"/>
  </w:num>
  <w:num w:numId="7" w16cid:durableId="1642997381">
    <w:abstractNumId w:val="2"/>
  </w:num>
  <w:num w:numId="8" w16cid:durableId="76507416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E7AEA"/>
    <w:rsid w:val="000F1341"/>
    <w:rsid w:val="000F724C"/>
    <w:rsid w:val="00100C03"/>
    <w:rsid w:val="00100F3B"/>
    <w:rsid w:val="001016DC"/>
    <w:rsid w:val="0011201E"/>
    <w:rsid w:val="001143B8"/>
    <w:rsid w:val="00117DEB"/>
    <w:rsid w:val="00123950"/>
    <w:rsid w:val="00125F32"/>
    <w:rsid w:val="00130BA4"/>
    <w:rsid w:val="00135AF7"/>
    <w:rsid w:val="00141875"/>
    <w:rsid w:val="00142232"/>
    <w:rsid w:val="00150302"/>
    <w:rsid w:val="00152508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606"/>
    <w:rsid w:val="001A2B10"/>
    <w:rsid w:val="001A7DA0"/>
    <w:rsid w:val="001B2E4B"/>
    <w:rsid w:val="001B7514"/>
    <w:rsid w:val="001C1FEE"/>
    <w:rsid w:val="001D4320"/>
    <w:rsid w:val="001E7672"/>
    <w:rsid w:val="001F23B3"/>
    <w:rsid w:val="00205DA9"/>
    <w:rsid w:val="00211383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A00C5"/>
    <w:rsid w:val="002A0C02"/>
    <w:rsid w:val="002B5B78"/>
    <w:rsid w:val="002B727E"/>
    <w:rsid w:val="002C2566"/>
    <w:rsid w:val="002C295F"/>
    <w:rsid w:val="002C510D"/>
    <w:rsid w:val="002C68C5"/>
    <w:rsid w:val="002C7BBF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3C9D"/>
    <w:rsid w:val="0030613F"/>
    <w:rsid w:val="00306342"/>
    <w:rsid w:val="00306F61"/>
    <w:rsid w:val="003216C6"/>
    <w:rsid w:val="00327166"/>
    <w:rsid w:val="00332AF2"/>
    <w:rsid w:val="00334C94"/>
    <w:rsid w:val="00337FA2"/>
    <w:rsid w:val="00340F48"/>
    <w:rsid w:val="00344D25"/>
    <w:rsid w:val="00345D4B"/>
    <w:rsid w:val="0034722C"/>
    <w:rsid w:val="0035450D"/>
    <w:rsid w:val="003546CB"/>
    <w:rsid w:val="0036093B"/>
    <w:rsid w:val="00365D92"/>
    <w:rsid w:val="00367CD8"/>
    <w:rsid w:val="00370088"/>
    <w:rsid w:val="003750D1"/>
    <w:rsid w:val="003823A4"/>
    <w:rsid w:val="00385AD1"/>
    <w:rsid w:val="003A0068"/>
    <w:rsid w:val="003A218B"/>
    <w:rsid w:val="003A28BC"/>
    <w:rsid w:val="003A325A"/>
    <w:rsid w:val="003A5AF7"/>
    <w:rsid w:val="003A5D42"/>
    <w:rsid w:val="003A5F23"/>
    <w:rsid w:val="003A69B7"/>
    <w:rsid w:val="003B0E62"/>
    <w:rsid w:val="003B2D85"/>
    <w:rsid w:val="003B3DBD"/>
    <w:rsid w:val="003C1AF1"/>
    <w:rsid w:val="003C4077"/>
    <w:rsid w:val="003C6777"/>
    <w:rsid w:val="003D34FF"/>
    <w:rsid w:val="003D4A61"/>
    <w:rsid w:val="003D6B68"/>
    <w:rsid w:val="003E2E0F"/>
    <w:rsid w:val="0040399F"/>
    <w:rsid w:val="004043B3"/>
    <w:rsid w:val="00416C0D"/>
    <w:rsid w:val="00424152"/>
    <w:rsid w:val="00424636"/>
    <w:rsid w:val="0042572F"/>
    <w:rsid w:val="004274A2"/>
    <w:rsid w:val="00427BBD"/>
    <w:rsid w:val="00434E9C"/>
    <w:rsid w:val="004379E9"/>
    <w:rsid w:val="00441D82"/>
    <w:rsid w:val="00451A65"/>
    <w:rsid w:val="00452765"/>
    <w:rsid w:val="00457D27"/>
    <w:rsid w:val="00472B11"/>
    <w:rsid w:val="004757E6"/>
    <w:rsid w:val="00475FCF"/>
    <w:rsid w:val="004A283B"/>
    <w:rsid w:val="004A3EAD"/>
    <w:rsid w:val="004B07C0"/>
    <w:rsid w:val="004B0B9B"/>
    <w:rsid w:val="004B5CB5"/>
    <w:rsid w:val="004B5E9F"/>
    <w:rsid w:val="004C1369"/>
    <w:rsid w:val="004C6A00"/>
    <w:rsid w:val="004E2492"/>
    <w:rsid w:val="004F1E11"/>
    <w:rsid w:val="004F2579"/>
    <w:rsid w:val="004F3735"/>
    <w:rsid w:val="004F6C59"/>
    <w:rsid w:val="00504B97"/>
    <w:rsid w:val="00505A39"/>
    <w:rsid w:val="00514D0F"/>
    <w:rsid w:val="00515D94"/>
    <w:rsid w:val="00521AD3"/>
    <w:rsid w:val="00522FF4"/>
    <w:rsid w:val="0052331E"/>
    <w:rsid w:val="00535AFF"/>
    <w:rsid w:val="005378A9"/>
    <w:rsid w:val="00537F0A"/>
    <w:rsid w:val="00545704"/>
    <w:rsid w:val="00552A07"/>
    <w:rsid w:val="00553FEC"/>
    <w:rsid w:val="00554E8F"/>
    <w:rsid w:val="0055627D"/>
    <w:rsid w:val="00560BD8"/>
    <w:rsid w:val="005616DF"/>
    <w:rsid w:val="0056703F"/>
    <w:rsid w:val="00567422"/>
    <w:rsid w:val="00572B0B"/>
    <w:rsid w:val="005770CB"/>
    <w:rsid w:val="00581103"/>
    <w:rsid w:val="00586181"/>
    <w:rsid w:val="0059511A"/>
    <w:rsid w:val="005B0AFE"/>
    <w:rsid w:val="005B11EB"/>
    <w:rsid w:val="005B4A13"/>
    <w:rsid w:val="005B6C8C"/>
    <w:rsid w:val="005C29BF"/>
    <w:rsid w:val="005C373B"/>
    <w:rsid w:val="005C763D"/>
    <w:rsid w:val="005D1020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714B"/>
    <w:rsid w:val="00687945"/>
    <w:rsid w:val="00687D14"/>
    <w:rsid w:val="00691EB3"/>
    <w:rsid w:val="0069438C"/>
    <w:rsid w:val="006A0602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2E70"/>
    <w:rsid w:val="00773191"/>
    <w:rsid w:val="00790932"/>
    <w:rsid w:val="00790E2D"/>
    <w:rsid w:val="00791E3C"/>
    <w:rsid w:val="007930C5"/>
    <w:rsid w:val="007A037E"/>
    <w:rsid w:val="007A065E"/>
    <w:rsid w:val="007A1486"/>
    <w:rsid w:val="007A735C"/>
    <w:rsid w:val="007C3A1E"/>
    <w:rsid w:val="007C4239"/>
    <w:rsid w:val="007D33FE"/>
    <w:rsid w:val="007D439B"/>
    <w:rsid w:val="007D6211"/>
    <w:rsid w:val="007E181C"/>
    <w:rsid w:val="007F07FF"/>
    <w:rsid w:val="007F1231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2BAF"/>
    <w:rsid w:val="00873F54"/>
    <w:rsid w:val="00875142"/>
    <w:rsid w:val="008762A7"/>
    <w:rsid w:val="00881CE5"/>
    <w:rsid w:val="00887E78"/>
    <w:rsid w:val="0089103B"/>
    <w:rsid w:val="00896E64"/>
    <w:rsid w:val="008A0C4F"/>
    <w:rsid w:val="008B6DA0"/>
    <w:rsid w:val="008C094C"/>
    <w:rsid w:val="008C57A9"/>
    <w:rsid w:val="008C778E"/>
    <w:rsid w:val="008E1DF5"/>
    <w:rsid w:val="008E259E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141E"/>
    <w:rsid w:val="00941D67"/>
    <w:rsid w:val="00944F54"/>
    <w:rsid w:val="00952FB4"/>
    <w:rsid w:val="00953464"/>
    <w:rsid w:val="00961EBE"/>
    <w:rsid w:val="0096420B"/>
    <w:rsid w:val="00964A57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D0352"/>
    <w:rsid w:val="009D0829"/>
    <w:rsid w:val="009D141F"/>
    <w:rsid w:val="009E1C71"/>
    <w:rsid w:val="00A00453"/>
    <w:rsid w:val="00A112B7"/>
    <w:rsid w:val="00A16DB8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4430"/>
    <w:rsid w:val="00A67E92"/>
    <w:rsid w:val="00A72F99"/>
    <w:rsid w:val="00A76C1E"/>
    <w:rsid w:val="00A80D2F"/>
    <w:rsid w:val="00A82907"/>
    <w:rsid w:val="00A90AED"/>
    <w:rsid w:val="00A93860"/>
    <w:rsid w:val="00A95573"/>
    <w:rsid w:val="00A97BB5"/>
    <w:rsid w:val="00AB2116"/>
    <w:rsid w:val="00AC0C9B"/>
    <w:rsid w:val="00AC38D5"/>
    <w:rsid w:val="00AD2A2D"/>
    <w:rsid w:val="00AD7B43"/>
    <w:rsid w:val="00AE5254"/>
    <w:rsid w:val="00AF564F"/>
    <w:rsid w:val="00B1034A"/>
    <w:rsid w:val="00B11109"/>
    <w:rsid w:val="00B137F3"/>
    <w:rsid w:val="00B13DAA"/>
    <w:rsid w:val="00B20327"/>
    <w:rsid w:val="00B22E1A"/>
    <w:rsid w:val="00B252D2"/>
    <w:rsid w:val="00B357CE"/>
    <w:rsid w:val="00B502A7"/>
    <w:rsid w:val="00B55E49"/>
    <w:rsid w:val="00B7276F"/>
    <w:rsid w:val="00B72A09"/>
    <w:rsid w:val="00B76410"/>
    <w:rsid w:val="00B80839"/>
    <w:rsid w:val="00B83172"/>
    <w:rsid w:val="00B84A63"/>
    <w:rsid w:val="00B87C0A"/>
    <w:rsid w:val="00B907A1"/>
    <w:rsid w:val="00B92432"/>
    <w:rsid w:val="00B96175"/>
    <w:rsid w:val="00BA0DE9"/>
    <w:rsid w:val="00BD41F7"/>
    <w:rsid w:val="00BD47AA"/>
    <w:rsid w:val="00BD47FD"/>
    <w:rsid w:val="00BE4948"/>
    <w:rsid w:val="00BE4D73"/>
    <w:rsid w:val="00BE5467"/>
    <w:rsid w:val="00BE7F06"/>
    <w:rsid w:val="00BF0EB3"/>
    <w:rsid w:val="00C01615"/>
    <w:rsid w:val="00C02595"/>
    <w:rsid w:val="00C033C3"/>
    <w:rsid w:val="00C03C19"/>
    <w:rsid w:val="00C03FB2"/>
    <w:rsid w:val="00C05083"/>
    <w:rsid w:val="00C1018E"/>
    <w:rsid w:val="00C12D49"/>
    <w:rsid w:val="00C14E4E"/>
    <w:rsid w:val="00C1511E"/>
    <w:rsid w:val="00C1573E"/>
    <w:rsid w:val="00C17F9D"/>
    <w:rsid w:val="00C2065F"/>
    <w:rsid w:val="00C25A1C"/>
    <w:rsid w:val="00C32295"/>
    <w:rsid w:val="00C4624C"/>
    <w:rsid w:val="00C51367"/>
    <w:rsid w:val="00C6035D"/>
    <w:rsid w:val="00C60EC9"/>
    <w:rsid w:val="00C610C1"/>
    <w:rsid w:val="00C66E0C"/>
    <w:rsid w:val="00C72B9B"/>
    <w:rsid w:val="00C744E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6461"/>
    <w:rsid w:val="00CD790D"/>
    <w:rsid w:val="00CF196D"/>
    <w:rsid w:val="00CF5120"/>
    <w:rsid w:val="00CF627C"/>
    <w:rsid w:val="00D0295D"/>
    <w:rsid w:val="00D0323B"/>
    <w:rsid w:val="00D10712"/>
    <w:rsid w:val="00D225C9"/>
    <w:rsid w:val="00D26F49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9417A"/>
    <w:rsid w:val="00D9631C"/>
    <w:rsid w:val="00DA564B"/>
    <w:rsid w:val="00DB09C6"/>
    <w:rsid w:val="00DB206E"/>
    <w:rsid w:val="00DB2728"/>
    <w:rsid w:val="00DB7160"/>
    <w:rsid w:val="00DC1885"/>
    <w:rsid w:val="00DC594A"/>
    <w:rsid w:val="00DE5F30"/>
    <w:rsid w:val="00DE7EFC"/>
    <w:rsid w:val="00E0078A"/>
    <w:rsid w:val="00E00EF0"/>
    <w:rsid w:val="00E04CF5"/>
    <w:rsid w:val="00E16533"/>
    <w:rsid w:val="00E16F8F"/>
    <w:rsid w:val="00E2125E"/>
    <w:rsid w:val="00E225DC"/>
    <w:rsid w:val="00E23FF6"/>
    <w:rsid w:val="00E25822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C5C4B"/>
    <w:rsid w:val="00ED0D55"/>
    <w:rsid w:val="00ED3137"/>
    <w:rsid w:val="00ED44BE"/>
    <w:rsid w:val="00EE4791"/>
    <w:rsid w:val="00EE4A90"/>
    <w:rsid w:val="00EE5CD4"/>
    <w:rsid w:val="00EE6263"/>
    <w:rsid w:val="00EF2235"/>
    <w:rsid w:val="00EF35DD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00FF4526"/>
    <w:rsid w:val="0C70F53E"/>
    <w:rsid w:val="0FC840D3"/>
    <w:rsid w:val="150F608C"/>
    <w:rsid w:val="15BF5B80"/>
    <w:rsid w:val="21A2C682"/>
    <w:rsid w:val="2865129E"/>
    <w:rsid w:val="2FD0874B"/>
    <w:rsid w:val="5786CBB6"/>
    <w:rsid w:val="7690242F"/>
    <w:rsid w:val="77401F23"/>
    <w:rsid w:val="78DBEF84"/>
    <w:rsid w:val="7E778B97"/>
    <w:rsid w:val="7EA38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E9BE00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6D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256B6D"/>
    <w:pPr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character" w:customStyle="1" w:styleId="eop">
    <w:name w:val="eop"/>
    <w:basedOn w:val="Zadanifontodlomka"/>
    <w:uiPriority w:val="1"/>
    <w:rsid w:val="7EA38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38C097-7005-463A-AB9F-367D8AFFEE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A73308E-51CF-4CE5-A1C1-20F2C81B07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689ECD0-5E04-49D7-96E7-9688884583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1A5354E-BC00-4426-9120-932E699B95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DIZAJN_TEMPLATE_HITNAP1.dot</Template>
  <TotalTime>8</TotalTime>
  <Pages>11</Pages>
  <Words>1583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10586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Nikola Platnjak (nplatnjak)</cp:lastModifiedBy>
  <cp:revision>12</cp:revision>
  <cp:lastPrinted>2008-05-05T13:41:00Z</cp:lastPrinted>
  <dcterms:created xsi:type="dcterms:W3CDTF">2024-03-04T17:00:00Z</dcterms:created>
  <dcterms:modified xsi:type="dcterms:W3CDTF">2024-04-09T14:43:00Z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