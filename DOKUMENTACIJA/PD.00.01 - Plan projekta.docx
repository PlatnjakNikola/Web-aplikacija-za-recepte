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bCs/>
                <w:sz w:val="28"/>
                <w:szCs w:val="28"/>
              </w:rPr>
              <w:t>Amaterski kuhari/ce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100"/>
        <w:gridCol w:w="1170"/>
        <w:gridCol w:w="3940"/>
      </w:tblGrid>
      <w:tr w:rsidR="7EA38841" w14:paraId="52EC8E4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0264ED5C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7FC9E26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</w:t>
            </w:r>
            <w:r w:rsidR="00952FB4">
              <w:rPr>
                <w:rFonts w:cs="Calibri"/>
                <w:color w:val="000000" w:themeColor="text1"/>
                <w:lang w:val="hr"/>
              </w:rPr>
              <w:t>4</w:t>
            </w:r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7D5E2E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 w:rsidR="00952FB4">
              <w:rPr>
                <w:rFonts w:cs="Calibri"/>
                <w:lang w:val="hr"/>
              </w:rPr>
              <w:t>TIM3TG3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0837A6BF" w:rsidR="00E25822" w:rsidRDefault="00952FB4" w:rsidP="00E25822">
            <w:r>
              <w:t>18.3.2024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952FB4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952FB4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1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39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r>
              <w:t>Git</w:t>
            </w:r>
            <w:r w:rsidR="00EF2235">
              <w:t>H</w:t>
            </w:r>
            <w:r>
              <w:t>ub</w:t>
            </w:r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planingu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>Na sprint planingu,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planinga,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4" w:name="_Toc412973803"/>
      <w:r>
        <w:t>Prvi tjedan</w:t>
      </w:r>
      <w:bookmarkEnd w:id="4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Izrada Trello boarda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 xml:space="preserve">b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Trello bord te da sukladno dokumentu „Definicija zadatka“ popiše sve moguće taskove te da napiše još taskova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5" w:name="_Toc412973804"/>
      <w:r>
        <w:t>Drugi tjedan</w:t>
      </w:r>
      <w:bookmarkEnd w:id="5"/>
    </w:p>
    <w:p w14:paraId="6BC09212" w14:textId="1AC9C500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Šalković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>Dorian Hajnić</w:t>
      </w:r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apliakcije.</w:t>
      </w:r>
    </w:p>
    <w:p w14:paraId="7D34F5C7" w14:textId="3D9AEB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>Dorian Hajnić</w:t>
      </w:r>
      <w:r w:rsidRPr="7EA38841">
        <w:rPr>
          <w:rFonts w:cs="Calibri"/>
          <w:lang w:val="hr"/>
        </w:rPr>
        <w:t xml:space="preserve"> dodjeljen na backend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backend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Postaviti frontend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Naslov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 xml:space="preserve">Kristina Aničić </w:t>
      </w:r>
      <w:r>
        <w:t xml:space="preserve">je dobila zadatak da dizajnira GUI kako bi ga programeri mogli implementirati. </w:t>
      </w:r>
    </w:p>
    <w:p w14:paraId="29B0F4D7" w14:textId="0B7BC2ED" w:rsidR="00E25822" w:rsidRDefault="00E04CF5" w:rsidP="00E25822">
      <w:r>
        <w:t xml:space="preserve">Kolega Dorian je dizajnirao bazu podataka i krenuo u izradu funkcionalnosti apliakcije zajedno s Kristinom Aničić koja izrađuje front end dio apliakcije tako da bi aplikacija što prije mogla krenuti s testiranjem. </w:t>
      </w:r>
      <w:r w:rsidR="00E25822">
        <w:t>Također na frontendu će se implementirati search funkcionalnost za pretraživanje karata koje su u bazi, a na backendu će istu funkcionalnost raditi</w:t>
      </w:r>
      <w:r>
        <w:t xml:space="preserve"> koega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 xml:space="preserve">dobio zadatak da napravi CRUD (create, read, update, delete) funkcionalnost koja će biti dostupna samo administratoru kako bi mogao dodavati ili uklanjati karte iz baze.  </w:t>
      </w:r>
    </w:p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6016EB0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6C1E4E20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GUIa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43D23B8D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05A8C77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3FA49AB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31A89D8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0F8B68FB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CB430F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29130A9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25E2F49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CRUD za admin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5757E191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2CD72BD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 w:rsidR="00581103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6DECFB2B" w14:textId="4A81E0CE" w:rsidR="00952FB4" w:rsidRDefault="00952FB4" w:rsidP="00952FB4"/>
    <w:p w14:paraId="739A26FC" w14:textId="77777777" w:rsidR="00952FB4" w:rsidRDefault="00952FB4">
      <w:pPr>
        <w:spacing w:after="0" w:line="240" w:lineRule="auto"/>
      </w:pPr>
      <w:r>
        <w:br w:type="page"/>
      </w:r>
    </w:p>
    <w:p w14:paraId="5B403D70" w14:textId="77777777" w:rsidR="00952FB4" w:rsidRDefault="00952FB4" w:rsidP="00952FB4"/>
    <w:p w14:paraId="376C86F9" w14:textId="77777777" w:rsidR="00952FB4" w:rsidRDefault="00952FB4" w:rsidP="00952FB4">
      <w:pPr>
        <w:pStyle w:val="Naslov1"/>
      </w:pPr>
      <w:bookmarkStart w:id="7" w:name="_Toc412973806"/>
      <w:r>
        <w:t>Četvrti tjedan</w:t>
      </w:r>
      <w:bookmarkEnd w:id="7"/>
    </w:p>
    <w:p w14:paraId="3DEAAF81" w14:textId="0A3C1A13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Prošli sprint je dovršen dizajn stranice i baze podataka.</w:t>
      </w:r>
    </w:p>
    <w:p w14:paraId="6EEAA6E1" w14:textId="5396706A" w:rsidR="005770CB" w:rsidRDefault="00952FB4" w:rsidP="00952FB4">
      <w:pPr>
        <w:rPr>
          <w:rFonts w:cs="Calibri"/>
          <w:lang w:val="hr"/>
        </w:rPr>
      </w:pPr>
      <w:r w:rsidRPr="7EA38841">
        <w:rPr>
          <w:rFonts w:cs="Calibri"/>
          <w:lang w:val="hr"/>
        </w:rPr>
        <w:t xml:space="preserve">Ovaj sprint </w:t>
      </w:r>
      <w:r>
        <w:rPr>
          <w:rFonts w:cs="Calibri"/>
          <w:lang w:val="hr"/>
        </w:rPr>
        <w:t xml:space="preserve">su određeni zadaci </w:t>
      </w:r>
      <w:r w:rsidR="005770CB">
        <w:rPr>
          <w:rFonts w:cs="Calibri"/>
          <w:lang w:val="hr"/>
        </w:rPr>
        <w:t xml:space="preserve">i tako kolega Dorian i kolegica Kristina </w:t>
      </w:r>
      <w:r>
        <w:rPr>
          <w:rFonts w:cs="Calibri"/>
          <w:lang w:val="hr"/>
        </w:rPr>
        <w:t>treba</w:t>
      </w:r>
      <w:r w:rsidR="005770CB">
        <w:rPr>
          <w:rFonts w:cs="Calibri"/>
          <w:lang w:val="hr"/>
        </w:rPr>
        <w:t>ju</w:t>
      </w:r>
      <w:r>
        <w:rPr>
          <w:rFonts w:cs="Calibri"/>
          <w:lang w:val="hr"/>
        </w:rPr>
        <w:t xml:space="preserve"> povezati</w:t>
      </w:r>
      <w:r w:rsidR="005770CB">
        <w:rPr>
          <w:rFonts w:cs="Calibri"/>
          <w:lang w:val="hr"/>
        </w:rPr>
        <w:t xml:space="preserve"> stranicu</w:t>
      </w:r>
      <w:r>
        <w:rPr>
          <w:rFonts w:cs="Calibri"/>
          <w:lang w:val="hr"/>
        </w:rPr>
        <w:t xml:space="preserve"> s bazom</w:t>
      </w:r>
      <w:r w:rsidR="005770CB">
        <w:rPr>
          <w:rFonts w:cs="Calibri"/>
          <w:lang w:val="hr"/>
        </w:rPr>
        <w:t xml:space="preserve"> kao i povezati login i registraciju s bazom podataka.</w:t>
      </w:r>
    </w:p>
    <w:p w14:paraId="757C1E08" w14:textId="35991391" w:rsidR="005770CB" w:rsidRDefault="00952FB4" w:rsidP="00952FB4">
      <w:pPr>
        <w:rPr>
          <w:rFonts w:cs="Calibri"/>
          <w:lang w:val="hr"/>
        </w:rPr>
      </w:pPr>
      <w:r>
        <w:rPr>
          <w:rFonts w:cs="Calibri"/>
          <w:lang w:val="hr"/>
        </w:rPr>
        <w:t>Uz to kolegica Kristina mora dovršiti izgled logina i izgled ekrana za registraciju.</w:t>
      </w:r>
      <w:r w:rsidR="005770CB">
        <w:rPr>
          <w:rFonts w:cs="Calibri"/>
          <w:lang w:val="hr"/>
        </w:rPr>
        <w:t xml:space="preserve"> N</w:t>
      </w:r>
      <w:r>
        <w:rPr>
          <w:rFonts w:cs="Calibri"/>
          <w:lang w:val="hr"/>
        </w:rPr>
        <w:t xml:space="preserve">akon toga kolegica Kristina isto tako mora </w:t>
      </w:r>
      <w:r w:rsidR="005770CB">
        <w:rPr>
          <w:rFonts w:cs="Calibri"/>
          <w:lang w:val="hr"/>
        </w:rPr>
        <w:t>dovršiti da se klikom na recept prikazuje informacije vezane za kliknuti recept.</w:t>
      </w:r>
    </w:p>
    <w:p w14:paraId="5A1F33D2" w14:textId="2275C6C6" w:rsid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Kolege programeri su dobili zadatak da popune dokument definicija fizičke strukture.</w:t>
      </w:r>
    </w:p>
    <w:p w14:paraId="6DB58B33" w14:textId="00B14FE7" w:rsidR="005770CB" w:rsidRPr="005770CB" w:rsidRDefault="005770CB" w:rsidP="00952FB4">
      <w:pPr>
        <w:rPr>
          <w:rFonts w:cs="Calibri"/>
          <w:lang w:val="hr"/>
        </w:rPr>
      </w:pPr>
      <w:r>
        <w:rPr>
          <w:rFonts w:cs="Calibri"/>
          <w:lang w:val="hr"/>
        </w:rPr>
        <w:t>Voditelj tima Nikola Platnjak i kolegica Nina imaju zadatak popuniti ostatak dokumentacije.</w:t>
      </w:r>
    </w:p>
    <w:p w14:paraId="6E06D16C" w14:textId="32CF410F" w:rsidR="00952FB4" w:rsidRDefault="00952FB4" w:rsidP="00952FB4">
      <w:r w:rsidRPr="7EA38841">
        <w:rPr>
          <w:rFonts w:cs="Calibri"/>
          <w:lang w:val="hr"/>
        </w:rPr>
        <w:t xml:space="preserve">  </w:t>
      </w:r>
    </w:p>
    <w:tbl>
      <w:tblPr>
        <w:tblStyle w:val="Reetkatablice"/>
        <w:tblW w:w="9610" w:type="dxa"/>
        <w:tblInd w:w="-550" w:type="dxa"/>
        <w:tblLayout w:type="fixed"/>
        <w:tblLook w:val="04A0" w:firstRow="1" w:lastRow="0" w:firstColumn="1" w:lastColumn="0" w:noHBand="0" w:noVBand="1"/>
      </w:tblPr>
      <w:tblGrid>
        <w:gridCol w:w="3070"/>
        <w:gridCol w:w="2520"/>
        <w:gridCol w:w="2010"/>
        <w:gridCol w:w="2010"/>
      </w:tblGrid>
      <w:tr w:rsidR="00952FB4" w14:paraId="5A8A5EFF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9D049D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C6AF90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49E775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411334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952FB4" w14:paraId="46F6C91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6B4F51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E9D28" w14:textId="2B2B5144" w:rsidR="00952FB4" w:rsidRDefault="00581103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FF35B" w14:textId="2F9C6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7AC39" w14:textId="6F302F4F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06D371C6" w14:textId="77777777" w:rsidTr="007E181C">
        <w:trPr>
          <w:trHeight w:val="831"/>
        </w:trPr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DC592" w14:textId="2144E339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povezivanje logina i registracije s bazom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15FF6" w14:textId="1D0A1B3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DB3CC2" w14:textId="2E533F7B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B69087" w14:textId="0F3FA59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7E181C" w14:paraId="267A23B8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5E340" w14:textId="4B174B91" w:rsidR="007E181C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Kreiranje klase za razmjenu podataka između backenda i front enda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DF19" w14:textId="51F65004" w:rsidR="007E181C" w:rsidRPr="00E25822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A9B8D" w14:textId="26AE1652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7E1F0D" w14:textId="7AAEB5D1" w:rsidR="007E181C" w:rsidRPr="7EA38841" w:rsidRDefault="007E181C" w:rsidP="00392564">
            <w:pPr>
              <w:spacing w:line="257" w:lineRule="auto"/>
              <w:jc w:val="both"/>
              <w:rPr>
                <w:rFonts w:ascii="Arial" w:eastAsia="Arial" w:hAnsi="Arial" w:cs="Arial"/>
                <w:sz w:val="24"/>
                <w:szCs w:val="24"/>
                <w:lang w:val="hr"/>
              </w:rPr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3BDB007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06D87" w14:textId="3594B54F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Dodati search funkcionalnosti na backendu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36C184" w14:textId="1FE0F08D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AA6F8" w14:textId="7B8BA47F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2C8A" w14:textId="62959AF3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71C6D315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6ED29" w14:textId="00D407FC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951809" w14:textId="1FC8400E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C7D874" w14:textId="2A00DA3C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7A30B" w14:textId="64B825D6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4C37A2F1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CB0A8" w14:textId="7A99FEE1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Izgled registracije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209C0" w14:textId="2DDA3B43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CFA2B" w14:textId="70C3ED9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062147" w14:textId="5A41CCC6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46CE80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2E506" w14:textId="416577B4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Klik na recept = prikaz informacija o recpetu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8D91F" w14:textId="77777777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Viktor Matahlija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3E27BF" w14:textId="387A2486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  <w:r w:rsidR="00952FB4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8787AD" w14:textId="44F5E20C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00952FB4" w14:paraId="5E70C454" w14:textId="77777777" w:rsidTr="00FF4526">
        <w:tc>
          <w:tcPr>
            <w:tcW w:w="3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D0735F" w14:textId="274CB97B" w:rsidR="00952FB4" w:rsidRDefault="00FF4526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Popunjavanje izvješća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6BC15" w14:textId="2DF6DD20" w:rsidR="00952FB4" w:rsidRDefault="00FF4526" w:rsidP="00392564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i 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A50CA" w14:textId="378CB505" w:rsidR="00952FB4" w:rsidRDefault="007E181C" w:rsidP="00392564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18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.3.202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A2315" w14:textId="720D094A" w:rsidR="00952FB4" w:rsidRDefault="00952FB4" w:rsidP="00392564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29.3.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202</w:t>
            </w:r>
            <w:r w:rsidR="007E181C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="007E181C"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2728B358" w14:textId="185D96FC" w:rsidR="00952FB4" w:rsidRDefault="00952FB4" w:rsidP="00952FB4"/>
    <w:p w14:paraId="5F74EEDD" w14:textId="77777777" w:rsidR="00952FB4" w:rsidRDefault="00952FB4" w:rsidP="00952FB4"/>
    <w:p w14:paraId="3567DEDE" w14:textId="77777777" w:rsidR="00E04CF5" w:rsidRDefault="00E04CF5" w:rsidP="00E25822"/>
    <w:p w14:paraId="17E2940D" w14:textId="77777777" w:rsidR="00306342" w:rsidRDefault="00306342" w:rsidP="00306342">
      <w:pPr>
        <w:pStyle w:val="Naslov1"/>
      </w:pPr>
      <w:bookmarkStart w:id="8" w:name="_Toc412973808"/>
      <w:r>
        <w:lastRenderedPageBreak/>
        <w:t>Šesti  tjedan</w:t>
      </w:r>
      <w:bookmarkEnd w:id="8"/>
    </w:p>
    <w:p w14:paraId="0A4F7224" w14:textId="3504A200" w:rsidR="00306342" w:rsidRDefault="00306342" w:rsidP="7EA38841"/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9" w:name="_Toc412973809"/>
      <w:r>
        <w:t>Sedmi tjedan</w:t>
      </w:r>
      <w:bookmarkEnd w:id="9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10" w:name="_Toc412973810"/>
      <w:r>
        <w:t>Osmi  tjedan</w:t>
      </w:r>
      <w:bookmarkEnd w:id="10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11" w:name="_Toc412973811"/>
      <w:r>
        <w:t>Rekapitulacija izvršenja plana</w:t>
      </w:r>
      <w:bookmarkEnd w:id="11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0E7AEA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E9E7A" w14:textId="77777777" w:rsidR="000E7AEA" w:rsidRDefault="000E7AEA" w:rsidP="00E9762A">
      <w:pPr>
        <w:spacing w:after="0" w:line="240" w:lineRule="auto"/>
      </w:pPr>
      <w:r>
        <w:separator/>
      </w:r>
    </w:p>
  </w:endnote>
  <w:endnote w:type="continuationSeparator" w:id="0">
    <w:p w14:paraId="0CD98D2F" w14:textId="77777777" w:rsidR="000E7AEA" w:rsidRDefault="000E7AEA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5BD262F4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952FB4">
            <w:rPr>
              <w:noProof/>
            </w:rPr>
            <w:t>18.3.2024.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14="http://schemas.microsoft.com/office/word/2010/wordml" xmlns:a14="http://schemas.microsoft.com/office/drawing/2010/main" xmlns:a="http://schemas.openxmlformats.org/drawingml/2006/main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2929F" w14:textId="77777777" w:rsidR="000E7AEA" w:rsidRDefault="000E7AEA" w:rsidP="00E9762A">
      <w:pPr>
        <w:spacing w:after="0" w:line="240" w:lineRule="auto"/>
      </w:pPr>
      <w:r>
        <w:separator/>
      </w:r>
    </w:p>
  </w:footnote>
  <w:footnote w:type="continuationSeparator" w:id="0">
    <w:p w14:paraId="770B8E40" w14:textId="77777777" w:rsidR="000E7AEA" w:rsidRDefault="000E7AEA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E7AEA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770CB"/>
    <w:rsid w:val="00581103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E181C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2FB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0FF4526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111</TotalTime>
  <Pages>8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6</cp:revision>
  <cp:lastPrinted>2008-05-05T13:41:00Z</cp:lastPrinted>
  <dcterms:created xsi:type="dcterms:W3CDTF">2024-03-04T17:00:00Z</dcterms:created>
  <dcterms:modified xsi:type="dcterms:W3CDTF">2024-03-18T18:42:00Z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